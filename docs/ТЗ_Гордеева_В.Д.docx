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7103" w14:textId="77777777" w:rsidR="00990EAC" w:rsidRDefault="00BF69CF" w:rsidP="00BF69CF">
      <w:pPr>
        <w:ind w:firstLine="0"/>
        <w:jc w:val="center"/>
        <w:rPr>
          <w:b/>
          <w:noProof/>
        </w:rPr>
      </w:pPr>
      <w:r w:rsidRPr="00BF69CF">
        <w:rPr>
          <w:b/>
          <w:noProof/>
        </w:rPr>
        <w:t>ПРИЛОЖЕНИЕ А</w:t>
      </w:r>
    </w:p>
    <w:p w14:paraId="714E54C2" w14:textId="77777777" w:rsidR="00BF69CF" w:rsidRPr="00BF69CF" w:rsidRDefault="00BF69CF" w:rsidP="00BF69CF">
      <w:pPr>
        <w:ind w:firstLine="0"/>
        <w:jc w:val="center"/>
        <w:rPr>
          <w:b/>
          <w:noProof/>
        </w:rPr>
      </w:pPr>
      <w:r>
        <w:rPr>
          <w:b/>
          <w:noProof/>
        </w:rPr>
        <w:t>ТЕХНИЧЕСКОЕ ЗАДАНИЕ</w:t>
      </w:r>
    </w:p>
    <w:p w14:paraId="65167A0E" w14:textId="77777777" w:rsidR="00BF69CF" w:rsidRDefault="00BF69CF" w:rsidP="00BF69CF">
      <w:pPr>
        <w:ind w:firstLine="0"/>
      </w:pPr>
      <w:r>
        <w:br w:type="page"/>
      </w:r>
    </w:p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5A7045FF" w14:textId="77777777" w:rsidTr="007F3E44">
        <w:trPr>
          <w:jc w:val="right"/>
        </w:trPr>
        <w:tc>
          <w:tcPr>
            <w:tcW w:w="4821" w:type="dxa"/>
          </w:tcPr>
          <w:p w14:paraId="2A55545D" w14:textId="77777777" w:rsidR="00990EAC" w:rsidRPr="00646136" w:rsidRDefault="00990EAC" w:rsidP="007F3E44">
            <w:pPr>
              <w:ind w:firstLine="0"/>
            </w:pPr>
          </w:p>
        </w:tc>
        <w:tc>
          <w:tcPr>
            <w:tcW w:w="1162" w:type="dxa"/>
          </w:tcPr>
          <w:p w14:paraId="26922F21" w14:textId="77777777" w:rsidR="00990EAC" w:rsidRPr="00646136" w:rsidRDefault="00990EAC" w:rsidP="007F3E4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5126D96F" w14:textId="77777777" w:rsidR="00990EAC" w:rsidRPr="00646136" w:rsidRDefault="00990EAC" w:rsidP="007F3E44">
            <w:pPr>
              <w:ind w:firstLine="0"/>
            </w:pPr>
            <w:r w:rsidRPr="00646136">
              <w:t>УТВЕРЖДАЮ</w:t>
            </w:r>
          </w:p>
        </w:tc>
      </w:tr>
      <w:tr w:rsidR="00035A26" w14:paraId="30C1A860" w14:textId="77777777" w:rsidTr="007F3E44">
        <w:trPr>
          <w:trHeight w:val="2047"/>
          <w:jc w:val="right"/>
        </w:trPr>
        <w:tc>
          <w:tcPr>
            <w:tcW w:w="4821" w:type="dxa"/>
            <w:hideMark/>
          </w:tcPr>
          <w:p w14:paraId="203A3D34" w14:textId="77777777" w:rsidR="00990EAC" w:rsidRPr="00F62A47" w:rsidRDefault="00990EAC" w:rsidP="007F3E44">
            <w:pPr>
              <w:ind w:firstLine="0"/>
            </w:pPr>
          </w:p>
        </w:tc>
        <w:tc>
          <w:tcPr>
            <w:tcW w:w="1162" w:type="dxa"/>
          </w:tcPr>
          <w:p w14:paraId="754AA723" w14:textId="77777777" w:rsidR="00990EAC" w:rsidRPr="00646136" w:rsidRDefault="00990EAC" w:rsidP="007F3E4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4BFAF335" w14:textId="77777777" w:rsidR="00990EAC" w:rsidRPr="00646136" w:rsidRDefault="00DC5FE1" w:rsidP="007F3E44">
            <w:pPr>
              <w:ind w:firstLine="0"/>
            </w:pPr>
            <w:r>
              <w:t>Руководитель</w:t>
            </w:r>
            <w:r w:rsidR="00F62A47">
              <w:t xml:space="preserve"> ОП</w:t>
            </w:r>
          </w:p>
          <w:p w14:paraId="75511E14" w14:textId="77777777" w:rsidR="00990EAC" w:rsidRPr="00646136" w:rsidRDefault="00990EAC" w:rsidP="007F3E44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7F3E44">
              <w:t>Чистяков</w:t>
            </w:r>
            <w:r w:rsidR="00FD0C4A">
              <w:t xml:space="preserve"> </w:t>
            </w:r>
            <w:r w:rsidR="00A00224">
              <w:t>Г</w:t>
            </w:r>
            <w:r w:rsidR="00FD0C4A">
              <w:t>.</w:t>
            </w:r>
            <w:r w:rsidR="007F3E44">
              <w:t>А.</w:t>
            </w:r>
          </w:p>
          <w:p w14:paraId="43FBDFB3" w14:textId="77777777" w:rsidR="00990EAC" w:rsidRPr="00F62A47" w:rsidRDefault="00D31A36" w:rsidP="007F3E44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</w:tr>
    </w:tbl>
    <w:p w14:paraId="10653642" w14:textId="77777777" w:rsidR="00A00224" w:rsidRDefault="00A00224" w:rsidP="00990EAC"/>
    <w:p w14:paraId="15DF2B1D" w14:textId="77777777" w:rsidR="00BF69CF" w:rsidRPr="00646136" w:rsidRDefault="00BF69CF" w:rsidP="00990EAC"/>
    <w:p w14:paraId="2D85C6A9" w14:textId="77777777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0023140B" w14:textId="7777777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5CC4AAE2" w14:textId="77777777" w:rsidR="00990EAC" w:rsidRPr="00646136" w:rsidRDefault="00831517" w:rsidP="0013162A">
      <w:pPr>
        <w:ind w:firstLine="0"/>
        <w:jc w:val="center"/>
      </w:pPr>
      <w:r>
        <w:t>информационной системы «Визуализация химической лаборатории»</w:t>
      </w:r>
    </w:p>
    <w:p w14:paraId="7FDC857A" w14:textId="77777777" w:rsidR="00990EAC" w:rsidRPr="00646136" w:rsidRDefault="00990EAC" w:rsidP="00303DC8"/>
    <w:p w14:paraId="49F99EB1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3EF99B8F" w14:textId="77777777" w:rsidTr="003E22A5">
        <w:tc>
          <w:tcPr>
            <w:tcW w:w="4821" w:type="dxa"/>
          </w:tcPr>
          <w:p w14:paraId="0849D26F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31A8F8B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7D018934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</w:tr>
      <w:tr w:rsidR="00DB67CB" w14:paraId="2A6FFA96" w14:textId="77777777" w:rsidTr="003E22A5">
        <w:trPr>
          <w:trHeight w:val="1713"/>
        </w:trPr>
        <w:tc>
          <w:tcPr>
            <w:tcW w:w="4821" w:type="dxa"/>
            <w:hideMark/>
          </w:tcPr>
          <w:p w14:paraId="08D1869C" w14:textId="77777777" w:rsidR="00DB67CB" w:rsidRPr="00646136" w:rsidRDefault="00F62A47" w:rsidP="0013162A">
            <w:pPr>
              <w:ind w:firstLine="0"/>
            </w:pPr>
            <w:r>
              <w:t>Студент к</w:t>
            </w:r>
            <w:r w:rsidR="002502BF">
              <w:t>олледж</w:t>
            </w:r>
            <w:r>
              <w:t>а</w:t>
            </w:r>
            <w:r w:rsidR="002502BF">
              <w:t xml:space="preserve"> ВятГУ</w:t>
            </w:r>
          </w:p>
          <w:p w14:paraId="6925B0FD" w14:textId="77777777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831517">
              <w:t>Гордеева В.Д</w:t>
            </w:r>
            <w:r w:rsidR="00FD0C4A">
              <w:t>.</w:t>
            </w:r>
          </w:p>
          <w:p w14:paraId="6603BB17" w14:textId="77777777" w:rsidR="00DB67CB" w:rsidRPr="00646136" w:rsidRDefault="00DB67CB" w:rsidP="0013162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382D51C0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3DA5F7E9" w14:textId="77777777" w:rsidR="00DB67CB" w:rsidRPr="00646136" w:rsidRDefault="002502BF" w:rsidP="0013162A">
            <w:pPr>
              <w:ind w:firstLine="0"/>
            </w:pPr>
            <w:r>
              <w:t>Преподаватель</w:t>
            </w:r>
          </w:p>
          <w:p w14:paraId="23247239" w14:textId="77777777" w:rsidR="00DB67CB" w:rsidRPr="00646136" w:rsidRDefault="00DB67CB" w:rsidP="0013162A">
            <w:pPr>
              <w:ind w:firstLine="0"/>
            </w:pPr>
            <w:r w:rsidRPr="00646136">
              <w:t>________________ Долженкова М.Л.</w:t>
            </w:r>
          </w:p>
          <w:p w14:paraId="483EC09C" w14:textId="77777777" w:rsidR="00D37FCB" w:rsidRPr="00D37FCB" w:rsidRDefault="00DB67CB" w:rsidP="0013162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24ED2522" w14:textId="77777777" w:rsidR="00F113BF" w:rsidRDefault="00F113BF" w:rsidP="00303DC8"/>
    <w:p w14:paraId="38B65E9F" w14:textId="77777777" w:rsidR="00A00224" w:rsidRDefault="00A00224" w:rsidP="00303DC8"/>
    <w:p w14:paraId="4758C85D" w14:textId="77777777" w:rsidR="00BF69CF" w:rsidRDefault="00BF69CF" w:rsidP="00F113BF">
      <w:pPr>
        <w:ind w:firstLine="0"/>
        <w:jc w:val="center"/>
      </w:pPr>
    </w:p>
    <w:p w14:paraId="340B6004" w14:textId="77777777" w:rsidR="00BF69CF" w:rsidRDefault="00BF69CF" w:rsidP="00F113BF">
      <w:pPr>
        <w:ind w:firstLine="0"/>
        <w:jc w:val="center"/>
      </w:pPr>
    </w:p>
    <w:p w14:paraId="336F5731" w14:textId="77777777" w:rsidR="00990EAC" w:rsidRPr="00646136" w:rsidRDefault="00D2756B" w:rsidP="00831517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>2026</w:t>
      </w:r>
    </w:p>
    <w:p w14:paraId="5170AF31" w14:textId="77777777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FDD413" w14:textId="77777777" w:rsidR="00442256" w:rsidRDefault="00442256">
          <w:pPr>
            <w:pStyle w:val="afb"/>
          </w:pPr>
        </w:p>
        <w:p w14:paraId="26BDBE9C" w14:textId="77777777" w:rsidR="00241FAA" w:rsidRDefault="00000000">
          <w:pPr>
            <w:pStyle w:val="1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01001" w:history="1">
            <w:r w:rsidR="00241FAA">
              <w:rPr>
                <w:rStyle w:val="a6"/>
              </w:rPr>
              <w:t>Введение</w:t>
            </w:r>
            <w:r w:rsidR="00241FAA">
              <w:rPr>
                <w:webHidden/>
              </w:rPr>
              <w:tab/>
            </w:r>
            <w:r w:rsidR="00241FAA">
              <w:rPr>
                <w:webHidden/>
              </w:rPr>
              <w:fldChar w:fldCharType="begin"/>
            </w:r>
            <w:r w:rsidR="00241FAA">
              <w:rPr>
                <w:webHidden/>
              </w:rPr>
              <w:instrText xml:space="preserve"> PAGEREF _Toc9001001 \h </w:instrText>
            </w:r>
            <w:r w:rsidR="00241FAA">
              <w:rPr>
                <w:webHidden/>
              </w:rPr>
            </w:r>
            <w:r w:rsidR="00241FAA">
              <w:rPr>
                <w:webHidden/>
              </w:rPr>
              <w:fldChar w:fldCharType="separate"/>
            </w:r>
            <w:r w:rsidR="00241FAA">
              <w:rPr>
                <w:webHidden/>
              </w:rPr>
              <w:t>3</w:t>
            </w:r>
            <w:r w:rsidR="00241FAA">
              <w:rPr>
                <w:webHidden/>
              </w:rPr>
              <w:fldChar w:fldCharType="end"/>
            </w:r>
          </w:hyperlink>
        </w:p>
        <w:p w14:paraId="58463B1D" w14:textId="77777777" w:rsidR="00241FAA" w:rsidRDefault="00241FAA">
          <w:pPr>
            <w:pStyle w:val="11"/>
          </w:pPr>
          <w:hyperlink w:anchor="_Toc9001002" w:history="1">
            <w:r>
              <w:rPr>
                <w:rStyle w:val="a6"/>
              </w:rPr>
              <w:t>1</w:t>
            </w:r>
            <w:r>
              <w:tab/>
            </w:r>
            <w:r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56BC93" w14:textId="77777777" w:rsidR="00241FAA" w:rsidRDefault="00241FAA">
          <w:pPr>
            <w:pStyle w:val="11"/>
          </w:pPr>
          <w:hyperlink w:anchor="_Toc9001003" w:history="1">
            <w:r>
              <w:rPr>
                <w:rStyle w:val="a6"/>
              </w:rPr>
              <w:t>2</w:t>
            </w:r>
            <w:r>
              <w:tab/>
            </w:r>
            <w:r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F8D229A" w14:textId="77777777" w:rsidR="00241FAA" w:rsidRDefault="00241FAA">
          <w:pPr>
            <w:pStyle w:val="11"/>
          </w:pPr>
          <w:hyperlink w:anchor="_Toc9001004" w:history="1">
            <w:r>
              <w:rPr>
                <w:rStyle w:val="a6"/>
              </w:rPr>
              <w:t>3</w:t>
            </w:r>
            <w:r>
              <w:tab/>
            </w:r>
            <w:r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475478F" w14:textId="77777777" w:rsidR="00241FAA" w:rsidRDefault="00241FAA">
          <w:pPr>
            <w:pStyle w:val="21"/>
          </w:pPr>
          <w:hyperlink w:anchor="_Toc9001005" w:history="1">
            <w:r>
              <w:rPr>
                <w:rStyle w:val="a6"/>
              </w:rPr>
              <w:t>3.1</w:t>
            </w:r>
            <w:r>
              <w:tab/>
            </w:r>
            <w:r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2471C15" w14:textId="77777777" w:rsidR="00241FAA" w:rsidRDefault="00241FAA">
          <w:pPr>
            <w:pStyle w:val="21"/>
          </w:pPr>
          <w:hyperlink w:anchor="_Toc9001006" w:history="1">
            <w:r>
              <w:rPr>
                <w:rStyle w:val="a6"/>
              </w:rPr>
              <w:t>3.2</w:t>
            </w:r>
            <w:r>
              <w:tab/>
            </w:r>
            <w:r>
              <w:rPr>
                <w:rStyle w:val="a6"/>
              </w:rPr>
              <w:t>Основание для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D0D1104" w14:textId="77777777" w:rsidR="00241FAA" w:rsidRDefault="00241FAA">
          <w:pPr>
            <w:pStyle w:val="21"/>
          </w:pPr>
          <w:hyperlink w:anchor="_Toc9001007" w:history="1">
            <w:r>
              <w:rPr>
                <w:rStyle w:val="a6"/>
              </w:rPr>
              <w:t>3.3</w:t>
            </w:r>
            <w:r>
              <w:tab/>
            </w:r>
            <w:r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52B9EB" w14:textId="77777777" w:rsidR="00241FAA" w:rsidRDefault="00241FAA">
          <w:pPr>
            <w:pStyle w:val="21"/>
          </w:pPr>
          <w:hyperlink w:anchor="_Toc9001008" w:history="1">
            <w:r>
              <w:rPr>
                <w:rStyle w:val="a6"/>
              </w:rPr>
              <w:t>3.4</w:t>
            </w:r>
            <w:r>
              <w:tab/>
            </w:r>
            <w:r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5B342C3" w14:textId="77777777" w:rsidR="00241FAA" w:rsidRDefault="00241FAA">
          <w:pPr>
            <w:pStyle w:val="21"/>
          </w:pPr>
          <w:hyperlink w:anchor="_Toc9001009" w:history="1">
            <w:r>
              <w:rPr>
                <w:rStyle w:val="a6"/>
              </w:rPr>
              <w:t>3.5</w:t>
            </w:r>
            <w:r>
              <w:tab/>
            </w:r>
            <w:r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9151D3D" w14:textId="77777777" w:rsidR="00241FAA" w:rsidRDefault="00241FAA">
          <w:pPr>
            <w:pStyle w:val="21"/>
          </w:pPr>
          <w:hyperlink w:anchor="_Toc9001010" w:history="1">
            <w:r>
              <w:rPr>
                <w:rStyle w:val="a6"/>
              </w:rPr>
              <w:t>3.6</w:t>
            </w:r>
            <w:r>
              <w:tab/>
            </w:r>
            <w:r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A0F844E" w14:textId="77777777" w:rsidR="00241FAA" w:rsidRDefault="00241FAA">
          <w:pPr>
            <w:pStyle w:val="31"/>
          </w:pPr>
          <w:hyperlink w:anchor="_Toc9001011" w:history="1">
            <w:r>
              <w:rPr>
                <w:rStyle w:val="a6"/>
              </w:rPr>
              <w:t>3.6.1</w:t>
            </w:r>
            <w:r>
              <w:tab/>
            </w:r>
            <w:r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0536154" w14:textId="77777777" w:rsidR="00241FAA" w:rsidRDefault="00241FAA">
          <w:pPr>
            <w:pStyle w:val="31"/>
          </w:pPr>
          <w:hyperlink w:anchor="_Toc9001012" w:history="1">
            <w:r>
              <w:rPr>
                <w:rStyle w:val="a6"/>
              </w:rPr>
              <w:t>3.6.2</w:t>
            </w:r>
            <w:r>
              <w:tab/>
            </w:r>
            <w:r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9C9A7D0" w14:textId="77777777" w:rsidR="00241FAA" w:rsidRDefault="00241FAA">
          <w:pPr>
            <w:pStyle w:val="11"/>
          </w:pPr>
          <w:hyperlink w:anchor="_Toc9001013" w:history="1">
            <w:r>
              <w:rPr>
                <w:rStyle w:val="a6"/>
              </w:rPr>
              <w:t>4</w:t>
            </w:r>
            <w:r>
              <w:tab/>
            </w:r>
            <w:r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837974E" w14:textId="77777777" w:rsidR="00241FAA" w:rsidRDefault="00241FAA">
          <w:pPr>
            <w:pStyle w:val="21"/>
          </w:pPr>
          <w:hyperlink w:anchor="_Toc9001014" w:history="1">
            <w:r>
              <w:rPr>
                <w:rStyle w:val="a6"/>
              </w:rPr>
              <w:t>4.1</w:t>
            </w:r>
            <w:r>
              <w:tab/>
            </w:r>
            <w:r>
              <w:rPr>
                <w:rStyle w:val="a6"/>
              </w:rPr>
              <w:t>Общая характеристика объекта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7B43C6A" w14:textId="77777777" w:rsidR="00241FAA" w:rsidRDefault="00241FAA">
          <w:pPr>
            <w:pStyle w:val="21"/>
          </w:pPr>
          <w:hyperlink w:anchor="_Toc9001015" w:history="1">
            <w:r>
              <w:rPr>
                <w:rStyle w:val="a6"/>
              </w:rPr>
              <w:t>4.2</w:t>
            </w:r>
            <w:r>
              <w:tab/>
            </w:r>
            <w:r>
              <w:rPr>
                <w:rStyle w:val="a6"/>
              </w:rPr>
              <w:t>Заинтересованные стороны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87E875F" w14:textId="77777777" w:rsidR="00241FAA" w:rsidRDefault="00241FAA">
          <w:pPr>
            <w:pStyle w:val="21"/>
          </w:pPr>
          <w:hyperlink w:anchor="_Toc9001016" w:history="1">
            <w:r>
              <w:rPr>
                <w:rStyle w:val="a6"/>
              </w:rPr>
              <w:t>4.3</w:t>
            </w:r>
            <w:r>
              <w:tab/>
            </w:r>
            <w:r>
              <w:rPr>
                <w:rStyle w:val="a6"/>
              </w:rPr>
              <w:t>Границы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91C31B0" w14:textId="77777777" w:rsidR="00241FAA" w:rsidRDefault="00241FAA">
          <w:pPr>
            <w:pStyle w:val="21"/>
          </w:pPr>
          <w:hyperlink w:anchor="_Toc9001017" w:history="1">
            <w:r>
              <w:rPr>
                <w:rStyle w:val="a6"/>
              </w:rPr>
              <w:t>4.4</w:t>
            </w:r>
            <w:r>
              <w:tab/>
            </w:r>
            <w:r>
              <w:rPr>
                <w:rStyle w:val="a6"/>
              </w:rPr>
              <w:t>Необходимые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9AAEF2E" w14:textId="77777777" w:rsidR="00241FAA" w:rsidRDefault="00241FAA">
          <w:pPr>
            <w:pStyle w:val="21"/>
          </w:pPr>
          <w:hyperlink w:anchor="_Toc9001018" w:history="1">
            <w:r>
              <w:rPr>
                <w:rStyle w:val="a6"/>
              </w:rPr>
              <w:t>4.5</w:t>
            </w:r>
            <w:r>
              <w:tab/>
            </w:r>
            <w:r>
              <w:rPr>
                <w:rStyle w:val="a6"/>
              </w:rPr>
              <w:t>Обзор аналогов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DA65AB3" w14:textId="77777777" w:rsidR="00241FAA" w:rsidRDefault="00241FAA">
          <w:pPr>
            <w:pStyle w:val="21"/>
          </w:pPr>
          <w:hyperlink w:anchor="_Toc9001019" w:history="1">
            <w:r>
              <w:rPr>
                <w:rStyle w:val="a6"/>
              </w:rPr>
              <w:t>4.6</w:t>
            </w:r>
            <w:r>
              <w:tab/>
            </w:r>
            <w:r>
              <w:rPr>
                <w:rStyle w:val="a6"/>
              </w:rPr>
              <w:t>Основные риски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1F27E8F" w14:textId="77777777" w:rsidR="00241FAA" w:rsidRDefault="00241FAA">
          <w:pPr>
            <w:pStyle w:val="21"/>
          </w:pPr>
          <w:hyperlink w:anchor="_Toc9001020" w:history="1">
            <w:r>
              <w:rPr>
                <w:rStyle w:val="a6"/>
              </w:rPr>
              <w:t>4.7</w:t>
            </w:r>
            <w:r>
              <w:tab/>
            </w:r>
            <w:r>
              <w:rPr>
                <w:rStyle w:val="a6"/>
              </w:rPr>
              <w:t>Этические и правовые ограничения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EEE25C3" w14:textId="77777777" w:rsidR="00241FAA" w:rsidRDefault="00241FAA">
          <w:pPr>
            <w:pStyle w:val="11"/>
          </w:pPr>
          <w:hyperlink w:anchor="_Toc9001021" w:history="1">
            <w:r>
              <w:rPr>
                <w:rStyle w:val="a6"/>
              </w:rPr>
              <w:t>5</w:t>
            </w:r>
            <w:r>
              <w:tab/>
            </w:r>
            <w:r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12BA6C0" w14:textId="77777777" w:rsidR="00241FAA" w:rsidRDefault="00241FAA">
          <w:pPr>
            <w:pStyle w:val="21"/>
          </w:pPr>
          <w:hyperlink w:anchor="_Toc9001022" w:history="1">
            <w:r>
              <w:rPr>
                <w:rStyle w:val="a6"/>
              </w:rPr>
              <w:t>5.1</w:t>
            </w:r>
            <w:r>
              <w:tab/>
            </w:r>
            <w:r>
              <w:rPr>
                <w:rStyle w:val="a6"/>
              </w:rPr>
              <w:t>Принцип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2A8BF6F" w14:textId="77777777" w:rsidR="00241FAA" w:rsidRDefault="00241FAA">
          <w:pPr>
            <w:pStyle w:val="21"/>
          </w:pPr>
          <w:hyperlink w:anchor="_Toc9001023" w:history="1">
            <w:r>
              <w:rPr>
                <w:rStyle w:val="a6"/>
              </w:rPr>
              <w:t>5.2</w:t>
            </w:r>
            <w:r>
              <w:tab/>
            </w:r>
            <w:r>
              <w:rPr>
                <w:rStyle w:val="a6"/>
              </w:rPr>
              <w:t>Сценарии использования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EC4DB32" w14:textId="77777777" w:rsidR="00241FAA" w:rsidRDefault="00241FAA">
          <w:pPr>
            <w:pStyle w:val="21"/>
          </w:pPr>
          <w:hyperlink w:anchor="_Toc9001024" w:history="1">
            <w:r>
              <w:rPr>
                <w:rStyle w:val="a6"/>
              </w:rPr>
              <w:t>5.3</w:t>
            </w:r>
            <w:r>
              <w:tab/>
            </w:r>
            <w:r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119C6C9" w14:textId="77777777" w:rsidR="00241FAA" w:rsidRDefault="00241FAA">
          <w:pPr>
            <w:pStyle w:val="21"/>
          </w:pPr>
          <w:hyperlink w:anchor="_Toc9001025" w:history="1">
            <w:r>
              <w:rPr>
                <w:rStyle w:val="a6"/>
              </w:rPr>
              <w:t>5.4</w:t>
            </w:r>
            <w:r>
              <w:tab/>
            </w:r>
            <w:r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4EBDAA5" w14:textId="77777777" w:rsidR="00241FAA" w:rsidRDefault="00241FAA">
          <w:pPr>
            <w:pStyle w:val="21"/>
          </w:pPr>
          <w:hyperlink w:anchor="_Toc9001026" w:history="1">
            <w:r>
              <w:rPr>
                <w:rStyle w:val="a6"/>
              </w:rPr>
              <w:t>5.5</w:t>
            </w:r>
            <w:r>
              <w:tab/>
            </w:r>
            <w:r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72FCCAC" w14:textId="77777777" w:rsidR="00241FAA" w:rsidRDefault="00241FAA">
          <w:pPr>
            <w:pStyle w:val="21"/>
          </w:pPr>
          <w:hyperlink w:anchor="_Toc9001027" w:history="1">
            <w:r>
              <w:rPr>
                <w:rStyle w:val="a6"/>
              </w:rPr>
              <w:t>5.6</w:t>
            </w:r>
            <w:r>
              <w:tab/>
            </w:r>
            <w:r>
              <w:rPr>
                <w:rStyle w:val="a6"/>
              </w:rPr>
              <w:t>Классификация и формализация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FCBCF6F" w14:textId="77777777" w:rsidR="00241FAA" w:rsidRDefault="00241FAA">
          <w:pPr>
            <w:pStyle w:val="21"/>
          </w:pPr>
          <w:hyperlink w:anchor="_Toc9001028" w:history="1">
            <w:r>
              <w:rPr>
                <w:rStyle w:val="a6"/>
              </w:rPr>
              <w:t>5.7</w:t>
            </w:r>
            <w:r>
              <w:tab/>
            </w:r>
            <w:r>
              <w:rPr>
                <w:rStyle w:val="a6"/>
              </w:rPr>
              <w:t>Анализ полноты и непротиворечивости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8E18CD9" w14:textId="77777777" w:rsidR="00241FAA" w:rsidRDefault="00241FAA">
          <w:pPr>
            <w:pStyle w:val="31"/>
          </w:pPr>
          <w:hyperlink w:anchor="_Toc9001029" w:history="1">
            <w:r>
              <w:rPr>
                <w:rStyle w:val="a6"/>
              </w:rPr>
              <w:t>5.7.1</w:t>
            </w:r>
            <w:r>
              <w:tab/>
            </w:r>
            <w:r>
              <w:rPr>
                <w:rStyle w:val="a6"/>
              </w:rPr>
              <w:t>Проверка полноты по стейкхолдерам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FE52B2A" w14:textId="77777777" w:rsidR="00241FAA" w:rsidRDefault="00241FAA">
          <w:pPr>
            <w:pStyle w:val="31"/>
          </w:pPr>
          <w:hyperlink w:anchor="_Toc9001030" w:history="1">
            <w:r>
              <w:rPr>
                <w:rStyle w:val="a6"/>
              </w:rPr>
              <w:t>5.7.2</w:t>
            </w:r>
            <w:r>
              <w:tab/>
            </w:r>
            <w:r>
              <w:rPr>
                <w:rStyle w:val="a6"/>
              </w:rPr>
              <w:t>Проверка полноты по сценариям использования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5B5A4ED" w14:textId="77777777" w:rsidR="00241FAA" w:rsidRDefault="00241FAA">
          <w:pPr>
            <w:pStyle w:val="31"/>
          </w:pPr>
          <w:hyperlink w:anchor="_Toc9001031" w:history="1">
            <w:r>
              <w:rPr>
                <w:rStyle w:val="a6"/>
              </w:rPr>
              <w:t>5.7.3</w:t>
            </w:r>
            <w:r>
              <w:tab/>
            </w:r>
            <w:r>
              <w:rPr>
                <w:rStyle w:val="a6"/>
              </w:rPr>
              <w:t>Проверка на однозначность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1484FA8E" w14:textId="77777777" w:rsidR="00241FAA" w:rsidRDefault="00241FAA">
          <w:pPr>
            <w:pStyle w:val="31"/>
          </w:pPr>
          <w:hyperlink w:anchor="_Toc9001032" w:history="1">
            <w:r>
              <w:rPr>
                <w:rStyle w:val="a6"/>
              </w:rPr>
              <w:t>5.7.4</w:t>
            </w:r>
            <w:r>
              <w:tab/>
            </w:r>
            <w:r>
              <w:rPr>
                <w:rStyle w:val="a6"/>
              </w:rPr>
              <w:t>Проверка на непротиворечивость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C8CE6FD" w14:textId="77777777" w:rsidR="00241FAA" w:rsidRDefault="00241FAA">
          <w:pPr>
            <w:pStyle w:val="31"/>
          </w:pPr>
          <w:hyperlink w:anchor="_Toc9001033" w:history="1">
            <w:r>
              <w:rPr>
                <w:rStyle w:val="a6"/>
              </w:rPr>
              <w:t>5.7.5</w:t>
            </w:r>
            <w:r>
              <w:tab/>
            </w:r>
            <w:r>
              <w:rPr>
                <w:rStyle w:val="a6"/>
              </w:rPr>
              <w:t>Требования, подлежащие уточнению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548643BD" w14:textId="77777777" w:rsidR="00241FAA" w:rsidRDefault="00241FAA">
          <w:pPr>
            <w:pStyle w:val="21"/>
          </w:pPr>
          <w:hyperlink w:anchor="_Toc9001034" w:history="1">
            <w:r>
              <w:rPr>
                <w:rStyle w:val="a6"/>
              </w:rPr>
              <w:t>5.8</w:t>
            </w:r>
            <w:r>
              <w:tab/>
            </w:r>
            <w:r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3DE17C9B" w14:textId="77777777" w:rsidR="00241FAA" w:rsidRDefault="00241FAA">
          <w:pPr>
            <w:pStyle w:val="31"/>
          </w:pPr>
          <w:hyperlink w:anchor="_Toc9001035" w:history="1">
            <w:r>
              <w:rPr>
                <w:rStyle w:val="a6"/>
              </w:rPr>
              <w:t>5.8.1</w:t>
            </w:r>
            <w:r>
              <w:tab/>
            </w:r>
            <w:r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0E762313" w14:textId="77777777" w:rsidR="00241FAA" w:rsidRDefault="00241FAA">
          <w:pPr>
            <w:pStyle w:val="31"/>
          </w:pPr>
          <w:hyperlink w:anchor="_Toc9001036" w:history="1">
            <w:r>
              <w:rPr>
                <w:rStyle w:val="a6"/>
              </w:rPr>
              <w:t>5.8.2</w:t>
            </w:r>
            <w:r>
              <w:tab/>
            </w:r>
            <w:r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652C3E6E" w14:textId="77777777" w:rsidR="00241FAA" w:rsidRDefault="00241FAA">
          <w:pPr>
            <w:pStyle w:val="31"/>
          </w:pPr>
          <w:hyperlink w:anchor="_Toc9001037" w:history="1">
            <w:r>
              <w:rPr>
                <w:rStyle w:val="a6"/>
              </w:rPr>
              <w:t>5.8.3</w:t>
            </w:r>
            <w:r>
              <w:tab/>
            </w:r>
            <w:r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6D63FA71" w14:textId="77777777" w:rsidR="00241FAA" w:rsidRDefault="00241FAA">
          <w:pPr>
            <w:pStyle w:val="31"/>
          </w:pPr>
          <w:hyperlink w:anchor="_Toc9001038" w:history="1">
            <w:r>
              <w:rPr>
                <w:rStyle w:val="a6"/>
              </w:rPr>
              <w:t>5.8.4</w:t>
            </w:r>
            <w:r>
              <w:tab/>
            </w:r>
            <w:r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2F8BC440" w14:textId="77777777" w:rsidR="00241FAA" w:rsidRDefault="00241FAA">
          <w:pPr>
            <w:pStyle w:val="31"/>
          </w:pPr>
          <w:hyperlink w:anchor="_Toc9001039" w:history="1">
            <w:r>
              <w:rPr>
                <w:rStyle w:val="a6"/>
              </w:rPr>
              <w:t>5.8.5</w:t>
            </w:r>
            <w:r>
              <w:tab/>
            </w:r>
            <w:r>
              <w:rPr>
                <w:rStyle w:val="a6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1FF4A730" w14:textId="77777777" w:rsidR="00241FAA" w:rsidRDefault="00241FAA">
          <w:pPr>
            <w:pStyle w:val="31"/>
          </w:pPr>
          <w:hyperlink w:anchor="_Toc9001040" w:history="1">
            <w:r>
              <w:rPr>
                <w:rStyle w:val="a6"/>
              </w:rPr>
              <w:t>5.8.6</w:t>
            </w:r>
            <w:r>
              <w:tab/>
            </w:r>
            <w:r>
              <w:rPr>
                <w:rStyle w:val="a6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07BEB169" w14:textId="77777777" w:rsidR="00241FAA" w:rsidRDefault="00241FAA">
          <w:pPr>
            <w:pStyle w:val="21"/>
          </w:pPr>
          <w:hyperlink w:anchor="_Toc9001041" w:history="1">
            <w:r>
              <w:rPr>
                <w:rStyle w:val="a6"/>
              </w:rPr>
              <w:t>5.9</w:t>
            </w:r>
            <w:r>
              <w:tab/>
            </w:r>
            <w:r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39A8BBDF" w14:textId="77777777" w:rsidR="00241FAA" w:rsidRDefault="00241FAA">
          <w:pPr>
            <w:pStyle w:val="21"/>
          </w:pPr>
          <w:hyperlink w:anchor="_Toc9001042" w:history="1">
            <w:r>
              <w:rPr>
                <w:rStyle w:val="a6"/>
              </w:rPr>
              <w:t>5.10</w:t>
            </w:r>
            <w:r>
              <w:tab/>
            </w:r>
            <w:r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193C32BB" w14:textId="77777777" w:rsidR="00241FAA" w:rsidRDefault="00241FAA">
          <w:pPr>
            <w:pStyle w:val="21"/>
          </w:pPr>
          <w:hyperlink w:anchor="_Toc9001043" w:history="1">
            <w:r>
              <w:rPr>
                <w:rStyle w:val="a6"/>
              </w:rPr>
              <w:t>5.11</w:t>
            </w:r>
            <w:r>
              <w:tab/>
            </w:r>
            <w:r>
              <w:rPr>
                <w:rStyle w:val="a6"/>
              </w:rPr>
              <w:t>Требования к численности и квалификации персонала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3572E5CF" w14:textId="77777777" w:rsidR="00241FAA" w:rsidRDefault="00241FAA">
          <w:pPr>
            <w:pStyle w:val="21"/>
          </w:pPr>
          <w:hyperlink w:anchor="_Toc9001044" w:history="1">
            <w:r>
              <w:rPr>
                <w:rStyle w:val="a6"/>
              </w:rPr>
              <w:t>5.12</w:t>
            </w:r>
            <w:r>
              <w:tab/>
            </w:r>
            <w:r>
              <w:rPr>
                <w:rStyle w:val="a6"/>
              </w:rPr>
              <w:t>Требования к эксплуатации и обслуживанию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13E700AE" w14:textId="77777777" w:rsidR="00241FAA" w:rsidRDefault="00241FAA">
          <w:pPr>
            <w:pStyle w:val="21"/>
          </w:pPr>
          <w:hyperlink w:anchor="_Toc9001045" w:history="1">
            <w:r>
              <w:rPr>
                <w:rStyle w:val="a6"/>
              </w:rPr>
              <w:t>5.13</w:t>
            </w:r>
            <w:r>
              <w:tab/>
            </w:r>
            <w:r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2011DBD2" w14:textId="77777777" w:rsidR="00241FAA" w:rsidRDefault="00241FAA">
          <w:pPr>
            <w:pStyle w:val="21"/>
          </w:pPr>
          <w:hyperlink w:anchor="_Toc9001046" w:history="1">
            <w:r>
              <w:rPr>
                <w:rStyle w:val="a6"/>
              </w:rPr>
              <w:t>5.14</w:t>
            </w:r>
            <w:r>
              <w:tab/>
            </w:r>
            <w:r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682ABB23" w14:textId="77777777" w:rsidR="00241FAA" w:rsidRDefault="00241FAA">
          <w:pPr>
            <w:pStyle w:val="11"/>
          </w:pPr>
          <w:hyperlink w:anchor="_Toc9001047" w:history="1">
            <w:r>
              <w:rPr>
                <w:rStyle w:val="a6"/>
              </w:rPr>
              <w:t>6</w:t>
            </w:r>
            <w:r>
              <w:tab/>
            </w:r>
            <w:r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4A5A223A" w14:textId="77777777" w:rsidR="00241FAA" w:rsidRDefault="00241FAA">
          <w:pPr>
            <w:pStyle w:val="11"/>
          </w:pPr>
          <w:hyperlink w:anchor="_Toc9001048" w:history="1">
            <w:r>
              <w:rPr>
                <w:rStyle w:val="a6"/>
              </w:rPr>
              <w:t>7</w:t>
            </w:r>
            <w:r>
              <w:tab/>
            </w:r>
            <w:r>
              <w:rPr>
                <w:rStyle w:val="a6"/>
              </w:rPr>
              <w:t>Порядок контроля и приемки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7EDFF637" w14:textId="77777777" w:rsidR="00241FAA" w:rsidRDefault="00241FAA">
          <w:pPr>
            <w:pStyle w:val="21"/>
          </w:pPr>
          <w:hyperlink w:anchor="_Toc9001049" w:history="1">
            <w:r>
              <w:rPr>
                <w:rStyle w:val="a6"/>
              </w:rPr>
              <w:t>7.1</w:t>
            </w:r>
            <w:r>
              <w:tab/>
            </w:r>
            <w:r>
              <w:rPr>
                <w:rStyle w:val="a6"/>
              </w:rPr>
              <w:t>Виды и объем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70F59270" w14:textId="77777777" w:rsidR="00241FAA" w:rsidRDefault="00241FAA">
          <w:pPr>
            <w:pStyle w:val="21"/>
          </w:pPr>
          <w:hyperlink w:anchor="_Toc9001050" w:history="1">
            <w:r>
              <w:rPr>
                <w:rStyle w:val="a6"/>
              </w:rPr>
              <w:t>7.2</w:t>
            </w:r>
            <w:r>
              <w:tab/>
            </w:r>
            <w:r>
              <w:rPr>
                <w:rStyle w:val="a6"/>
              </w:rPr>
              <w:t>Общие требования к приемке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17FFD9A3" w14:textId="77777777" w:rsidR="00241FAA" w:rsidRDefault="00241FAA">
          <w:pPr>
            <w:pStyle w:val="11"/>
          </w:pPr>
          <w:hyperlink w:anchor="_Toc9001051" w:history="1">
            <w:r>
              <w:rPr>
                <w:rStyle w:val="a6"/>
              </w:rPr>
              <w:t>8</w:t>
            </w:r>
            <w:r>
              <w:tab/>
            </w:r>
            <w:r>
              <w:rPr>
                <w:rStyle w:val="a6"/>
              </w:rPr>
              <w:t>Требования к составу и содержанию работ по подготовке объекта автоматизации к вводу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4D4CFAEF" w14:textId="77777777" w:rsidR="00241FAA" w:rsidRDefault="00241FAA">
          <w:pPr>
            <w:pStyle w:val="11"/>
          </w:pPr>
          <w:hyperlink w:anchor="_Toc9001052" w:history="1">
            <w:r>
              <w:rPr>
                <w:rStyle w:val="a6"/>
              </w:rPr>
              <w:t>9</w:t>
            </w:r>
            <w:r>
              <w:tab/>
            </w:r>
            <w:r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1D438FEC" w14:textId="77777777" w:rsidR="00241FAA" w:rsidRDefault="00241FAA">
          <w:pPr>
            <w:pStyle w:val="11"/>
          </w:pPr>
          <w:hyperlink w:anchor="_Toc9001053" w:history="1">
            <w:r>
              <w:rPr>
                <w:rStyle w:val="a6"/>
              </w:rPr>
              <w:t>10</w:t>
            </w:r>
            <w:r>
              <w:tab/>
            </w:r>
            <w:r>
              <w:rPr>
                <w:rStyle w:val="a6"/>
              </w:rPr>
              <w:t>Источники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_Toc9001053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43F51631" w14:textId="77777777" w:rsidR="00241FAA" w:rsidRDefault="00000000">
          <w:r>
            <w:fldChar w:fldCharType="end"/>
          </w:r>
        </w:p>
      </w:sdtContent>
    </w:sdt>
    <w:p w14:paraId="2C613E41" w14:textId="77777777" w:rsidR="00241FAA" w:rsidRDefault="00000000">
      <w:pPr>
        <w:pStyle w:val="1"/>
        <w:numPr>
          <w:ilvl w:val="0"/>
          <w:numId w:val="0"/>
        </w:numPr>
        <w:spacing w:after="240"/>
        <w:ind w:left="851"/>
      </w:pPr>
      <w:bookmarkStart w:id="0" w:name="_Toc9001001"/>
      <w:r>
        <w:lastRenderedPageBreak/>
        <w:t>Введение</w:t>
      </w:r>
      <w:bookmarkEnd w:id="0"/>
    </w:p>
    <w:p w14:paraId="299DFF08" w14:textId="77777777" w:rsidR="00241FAA" w:rsidRDefault="00000000">
      <w:r>
        <w:t>Настоящее техническое задание разработано для курсового проекта по проектированию информационной системы (ИС) «Визуализация химической лаборатории», предназначенной для проведения виртуальных лабораторных работ по химии в режиме реального времени. Документ служит основным руководством для разработки, определяя цели, задачи, перечень функциональных и нефункциональных требований, а также критерии оценки проекта.</w:t>
      </w:r>
    </w:p>
    <w:p w14:paraId="2D4DB152" w14:textId="77777777" w:rsidR="00241FAA" w:rsidRDefault="00000000">
      <w:r>
        <w:t>Для разработчика техническое задание является исчерпывающим источником требований к функциональности, архитектуре и интерфейсу системы, что обеспечивает четкое понимание задач и направлений работы. Это гарантирует, что конечный программный продукт будет отвечать целям проекта и демонстрировать приобретенные компетенции.</w:t>
      </w:r>
    </w:p>
    <w:p w14:paraId="18986158" w14:textId="77777777" w:rsidR="00241FAA" w:rsidRDefault="00000000">
      <w:r>
        <w:t>Для преподавателя и приемной комиссии техническое задание представляет собой четкий план проекта и базис для объективной оценки его результатов. Комиссия будет использовать данный документ для проверки соответствия реализованной системы заявленным требованиям, полноты функциональности, корректности проектных решений и готовности проекта к защите.</w:t>
      </w:r>
    </w:p>
    <w:p w14:paraId="28DB3C8B" w14:textId="77777777" w:rsidR="00241FAA" w:rsidRDefault="00000000">
      <w:r>
        <w:t>Техническое задание составлено в соответствии с ГОСТ 34.602-2020 на основе результатов предварительного анализа продукта. В документ включены сценарии использования системы, формализованный перечень требований с приоритизацией по методу MoSCoW и анализ полноты и непротиворечивости этих требований.</w:t>
      </w:r>
    </w:p>
    <w:p w14:paraId="7DAE7696" w14:textId="77777777" w:rsidR="00241FAA" w:rsidRDefault="00000000">
      <w:pPr>
        <w:pStyle w:val="1"/>
      </w:pPr>
      <w:bookmarkStart w:id="1" w:name="_Toc9001002"/>
      <w:r>
        <w:lastRenderedPageBreak/>
        <w:t>Термины и определения</w:t>
      </w:r>
      <w:bookmarkEnd w:id="1"/>
    </w:p>
    <w:p w14:paraId="48F0FA4E" w14:textId="11C41E7A" w:rsidR="00241FAA" w:rsidRDefault="00000000" w:rsidP="00930E61">
      <w:r>
        <w:t>В настоящем техническом задании используются следующие термины с соответствующими определениями:</w:t>
      </w:r>
    </w:p>
    <w:p w14:paraId="5FBF629E" w14:textId="77777777" w:rsidR="00241FAA" w:rsidRDefault="00000000">
      <w:pPr>
        <w:pStyle w:val="a0"/>
      </w:pPr>
      <w:r>
        <w:t>стейкхолдер — лицо или группа лиц, заинтересованные в создании и использовании системы;</w:t>
      </w:r>
    </w:p>
    <w:p w14:paraId="6F2B905C" w14:textId="77777777" w:rsidR="00241FAA" w:rsidRDefault="00000000">
      <w:pPr>
        <w:pStyle w:val="a0"/>
      </w:pPr>
      <w:r>
        <w:t>верификация — проверка соответствия системы заданному требованию с помощью испытания, демонстрации, анализа или инспекции.</w:t>
      </w:r>
    </w:p>
    <w:p w14:paraId="754DF9B4" w14:textId="77777777" w:rsidR="00241FAA" w:rsidRDefault="00000000">
      <w:pPr>
        <w:pStyle w:val="1"/>
      </w:pPr>
      <w:bookmarkStart w:id="2" w:name="_Toc9001003"/>
      <w:r>
        <w:lastRenderedPageBreak/>
        <w:t>Перечень сокращений</w:t>
      </w:r>
      <w:bookmarkEnd w:id="2"/>
    </w:p>
    <w:p w14:paraId="4B7157F7" w14:textId="77777777" w:rsidR="00241FAA" w:rsidRDefault="00000000">
      <w:r>
        <w:t>В настоящем техническом задании используются следующие сокращения:</w:t>
      </w:r>
    </w:p>
    <w:p w14:paraId="56487605" w14:textId="77777777" w:rsidR="00241FAA" w:rsidRDefault="00000000">
      <w:pPr>
        <w:pStyle w:val="a0"/>
      </w:pPr>
      <w:r>
        <w:t>ИС — информационная система;</w:t>
      </w:r>
    </w:p>
    <w:p w14:paraId="34E48F1C" w14:textId="77777777" w:rsidR="00241FAA" w:rsidRDefault="00000000">
      <w:pPr>
        <w:pStyle w:val="a0"/>
      </w:pPr>
      <w:r>
        <w:t>ВХЛ — «Визуализация химической лаборатории»;</w:t>
      </w:r>
    </w:p>
    <w:p w14:paraId="3F52F139" w14:textId="77777777" w:rsidR="00241FAA" w:rsidRDefault="00000000">
      <w:pPr>
        <w:pStyle w:val="a0"/>
      </w:pPr>
      <w:r>
        <w:t>ТЗ — техническое задание;</w:t>
      </w:r>
    </w:p>
    <w:p w14:paraId="6BFCFF8E" w14:textId="77777777" w:rsidR="00241FAA" w:rsidRDefault="00000000">
      <w:pPr>
        <w:pStyle w:val="a0"/>
      </w:pPr>
      <w:r>
        <w:t>АС — автоматизированная система;</w:t>
      </w:r>
    </w:p>
    <w:p w14:paraId="63E4E158" w14:textId="77777777" w:rsidR="00241FAA" w:rsidRDefault="00000000">
      <w:pPr>
        <w:pStyle w:val="a0"/>
      </w:pPr>
      <w:r>
        <w:t>БД — база данных;</w:t>
      </w:r>
    </w:p>
    <w:p w14:paraId="5EA5E96C" w14:textId="77777777" w:rsidR="00241FAA" w:rsidRDefault="00000000">
      <w:pPr>
        <w:pStyle w:val="a0"/>
      </w:pPr>
      <w:r>
        <w:t>СУБД — система управления базами данных;</w:t>
      </w:r>
    </w:p>
    <w:p w14:paraId="1DF8C920" w14:textId="77777777" w:rsidR="00241FAA" w:rsidRDefault="00000000">
      <w:pPr>
        <w:pStyle w:val="a0"/>
      </w:pPr>
      <w:r>
        <w:t>ПК — персональный компьютер;</w:t>
      </w:r>
    </w:p>
    <w:p w14:paraId="6C4891E3" w14:textId="77777777" w:rsidR="00241FAA" w:rsidRDefault="00000000">
      <w:pPr>
        <w:pStyle w:val="a0"/>
      </w:pPr>
      <w:r>
        <w:t>ОС — операционная система;</w:t>
      </w:r>
    </w:p>
    <w:p w14:paraId="37119352" w14:textId="77777777" w:rsidR="00241FAA" w:rsidRDefault="00000000">
      <w:pPr>
        <w:pStyle w:val="a0"/>
      </w:pPr>
      <w:r>
        <w:t>ПО — программное обеспечение;</w:t>
      </w:r>
    </w:p>
    <w:p w14:paraId="384D9352" w14:textId="77777777" w:rsidR="00241FAA" w:rsidRDefault="00000000">
      <w:pPr>
        <w:pStyle w:val="a0"/>
      </w:pPr>
      <w:r>
        <w:t>ПДн — персональные данные;</w:t>
      </w:r>
    </w:p>
    <w:p w14:paraId="13198529" w14:textId="77777777" w:rsidR="00241FAA" w:rsidRDefault="00000000">
      <w:pPr>
        <w:pStyle w:val="a0"/>
      </w:pPr>
      <w:r>
        <w:t>ФГОС — федеральный государственный образовательный стандарт;</w:t>
      </w:r>
    </w:p>
    <w:p w14:paraId="55163D9A" w14:textId="77777777" w:rsidR="00241FAA" w:rsidRDefault="00000000">
      <w:pPr>
        <w:pStyle w:val="a0"/>
      </w:pPr>
      <w:r>
        <w:t>ФЗ — федеральный закон;</w:t>
      </w:r>
    </w:p>
    <w:p w14:paraId="51461044" w14:textId="77777777" w:rsidR="00241FAA" w:rsidRDefault="00000000">
      <w:pPr>
        <w:pStyle w:val="a0"/>
      </w:pPr>
      <w:r>
        <w:t>UI — user interface (пользовательский интерфейс);</w:t>
      </w:r>
    </w:p>
    <w:p w14:paraId="07EAD9F2" w14:textId="77777777" w:rsidR="00241FAA" w:rsidRDefault="00000000">
      <w:pPr>
        <w:pStyle w:val="a0"/>
      </w:pPr>
      <w:r>
        <w:t>API — application programming interface (интерфейс программирования приложений);</w:t>
      </w:r>
    </w:p>
    <w:p w14:paraId="57B7D934" w14:textId="77777777" w:rsidR="00241FAA" w:rsidRDefault="00000000">
      <w:pPr>
        <w:pStyle w:val="a0"/>
      </w:pPr>
      <w:r>
        <w:t>ORM — object-relational mapping (объектно-реляционное отображение);</w:t>
      </w:r>
    </w:p>
    <w:p w14:paraId="431473E3" w14:textId="77777777" w:rsidR="00241FAA" w:rsidRDefault="00000000">
      <w:pPr>
        <w:pStyle w:val="a0"/>
      </w:pPr>
      <w:r>
        <w:t>HTTP — HyperText Transfer Protocol (протокол передачи гипертекста);</w:t>
      </w:r>
    </w:p>
    <w:p w14:paraId="02AE96B2" w14:textId="77777777" w:rsidR="00241FAA" w:rsidRPr="00930E61" w:rsidRDefault="00000000">
      <w:pPr>
        <w:pStyle w:val="a0"/>
        <w:rPr>
          <w:lang w:val="en-US"/>
        </w:rPr>
      </w:pPr>
      <w:r w:rsidRPr="00930E61">
        <w:rPr>
          <w:lang w:val="en-US"/>
        </w:rPr>
        <w:t xml:space="preserve">HTTPS — </w:t>
      </w:r>
      <w:proofErr w:type="spellStart"/>
      <w:r w:rsidRPr="00930E61">
        <w:rPr>
          <w:lang w:val="en-US"/>
        </w:rPr>
        <w:t>HyperText</w:t>
      </w:r>
      <w:proofErr w:type="spellEnd"/>
      <w:r w:rsidRPr="00930E61">
        <w:rPr>
          <w:lang w:val="en-US"/>
        </w:rPr>
        <w:t xml:space="preserve"> Transfer Protocol Secure (</w:t>
      </w:r>
      <w:r>
        <w:t>защищенная</w:t>
      </w:r>
      <w:r w:rsidRPr="00930E61">
        <w:rPr>
          <w:lang w:val="en-US"/>
        </w:rPr>
        <w:t xml:space="preserve"> </w:t>
      </w:r>
      <w:r>
        <w:t>версия</w:t>
      </w:r>
      <w:r w:rsidRPr="00930E61">
        <w:rPr>
          <w:lang w:val="en-US"/>
        </w:rPr>
        <w:t xml:space="preserve"> </w:t>
      </w:r>
      <w:r>
        <w:t>протокола</w:t>
      </w:r>
      <w:r w:rsidRPr="00930E61">
        <w:rPr>
          <w:lang w:val="en-US"/>
        </w:rPr>
        <w:t xml:space="preserve"> HTTP);</w:t>
      </w:r>
    </w:p>
    <w:p w14:paraId="7ED7EC39" w14:textId="77777777" w:rsidR="00241FAA" w:rsidRPr="00930E61" w:rsidRDefault="00000000">
      <w:pPr>
        <w:pStyle w:val="a0"/>
        <w:rPr>
          <w:lang w:val="en-US"/>
        </w:rPr>
      </w:pPr>
      <w:r w:rsidRPr="00930E61">
        <w:rPr>
          <w:lang w:val="en-US"/>
        </w:rPr>
        <w:t xml:space="preserve">HTML — </w:t>
      </w:r>
      <w:proofErr w:type="spellStart"/>
      <w:r w:rsidRPr="00930E61">
        <w:rPr>
          <w:lang w:val="en-US"/>
        </w:rPr>
        <w:t>HyperText</w:t>
      </w:r>
      <w:proofErr w:type="spellEnd"/>
      <w:r w:rsidRPr="00930E61">
        <w:rPr>
          <w:lang w:val="en-US"/>
        </w:rPr>
        <w:t xml:space="preserve"> Markup Language (</w:t>
      </w:r>
      <w:r>
        <w:t>язык</w:t>
      </w:r>
      <w:r w:rsidRPr="00930E61">
        <w:rPr>
          <w:lang w:val="en-US"/>
        </w:rPr>
        <w:t xml:space="preserve"> </w:t>
      </w:r>
      <w:r>
        <w:t>гипертекстовой</w:t>
      </w:r>
      <w:r w:rsidRPr="00930E61">
        <w:rPr>
          <w:lang w:val="en-US"/>
        </w:rPr>
        <w:t xml:space="preserve"> </w:t>
      </w:r>
      <w:r>
        <w:t>разметки</w:t>
      </w:r>
      <w:r w:rsidRPr="00930E61">
        <w:rPr>
          <w:lang w:val="en-US"/>
        </w:rPr>
        <w:t>);</w:t>
      </w:r>
    </w:p>
    <w:p w14:paraId="3C8E4471" w14:textId="77777777" w:rsidR="00241FAA" w:rsidRPr="00930E61" w:rsidRDefault="00000000">
      <w:pPr>
        <w:pStyle w:val="a0"/>
        <w:rPr>
          <w:lang w:val="en-US"/>
        </w:rPr>
      </w:pPr>
      <w:r w:rsidRPr="00930E61">
        <w:rPr>
          <w:lang w:val="en-US"/>
        </w:rPr>
        <w:t>CSS — Cascading Style Sheets (</w:t>
      </w:r>
      <w:r>
        <w:t>каскадные</w:t>
      </w:r>
      <w:r w:rsidRPr="00930E61">
        <w:rPr>
          <w:lang w:val="en-US"/>
        </w:rPr>
        <w:t xml:space="preserve"> </w:t>
      </w:r>
      <w:r>
        <w:t>таблицы</w:t>
      </w:r>
      <w:r w:rsidRPr="00930E61">
        <w:rPr>
          <w:lang w:val="en-US"/>
        </w:rPr>
        <w:t xml:space="preserve"> </w:t>
      </w:r>
      <w:r>
        <w:t>стилей</w:t>
      </w:r>
      <w:r w:rsidRPr="00930E61">
        <w:rPr>
          <w:lang w:val="en-US"/>
        </w:rPr>
        <w:t>);</w:t>
      </w:r>
    </w:p>
    <w:p w14:paraId="38E465AA" w14:textId="77777777" w:rsidR="00241FAA" w:rsidRDefault="00000000">
      <w:pPr>
        <w:pStyle w:val="a0"/>
      </w:pPr>
      <w:r>
        <w:t>JS — JavaScript;</w:t>
      </w:r>
    </w:p>
    <w:p w14:paraId="2D1CF098" w14:textId="77777777" w:rsidR="00241FAA" w:rsidRDefault="00000000">
      <w:pPr>
        <w:pStyle w:val="a0"/>
      </w:pPr>
      <w:r>
        <w:t>JSON — JavaScript Object Notation (текстовый формат обмена данными);</w:t>
      </w:r>
    </w:p>
    <w:p w14:paraId="4A46B5C9" w14:textId="77777777" w:rsidR="00241FAA" w:rsidRDefault="00000000">
      <w:pPr>
        <w:pStyle w:val="a0"/>
      </w:pPr>
      <w:r>
        <w:t>SQL — Structured Query Language (язык структурированных запросов);</w:t>
      </w:r>
    </w:p>
    <w:p w14:paraId="15B8AD33" w14:textId="77777777" w:rsidR="00241FAA" w:rsidRDefault="00000000">
      <w:pPr>
        <w:pStyle w:val="a0"/>
      </w:pPr>
      <w:r>
        <w:t>PDF — Portable Document Format (формат переносимых документов);</w:t>
      </w:r>
    </w:p>
    <w:p w14:paraId="68D93473" w14:textId="77777777" w:rsidR="00241FAA" w:rsidRDefault="00000000">
      <w:pPr>
        <w:pStyle w:val="a0"/>
      </w:pPr>
      <w:r>
        <w:t>FR — Functional Requirement (функциональное требование);</w:t>
      </w:r>
    </w:p>
    <w:p w14:paraId="6FBDFF15" w14:textId="77777777" w:rsidR="00241FAA" w:rsidRPr="00930E61" w:rsidRDefault="00000000">
      <w:pPr>
        <w:pStyle w:val="a0"/>
        <w:rPr>
          <w:lang w:val="en-US"/>
        </w:rPr>
      </w:pPr>
      <w:r w:rsidRPr="00930E61">
        <w:rPr>
          <w:lang w:val="en-US"/>
        </w:rPr>
        <w:t>NFR — Non-Functional Requirement (</w:t>
      </w:r>
      <w:r>
        <w:t>нефункциональное</w:t>
      </w:r>
      <w:r w:rsidRPr="00930E61">
        <w:rPr>
          <w:lang w:val="en-US"/>
        </w:rPr>
        <w:t xml:space="preserve"> </w:t>
      </w:r>
      <w:r>
        <w:t>требование</w:t>
      </w:r>
      <w:r w:rsidRPr="00930E61">
        <w:rPr>
          <w:lang w:val="en-US"/>
        </w:rPr>
        <w:t>);</w:t>
      </w:r>
    </w:p>
    <w:p w14:paraId="66EFCAA1" w14:textId="77777777" w:rsidR="00241FAA" w:rsidRDefault="00000000">
      <w:pPr>
        <w:pStyle w:val="a0"/>
      </w:pPr>
      <w:r>
        <w:t xml:space="preserve">CON — </w:t>
      </w:r>
      <w:proofErr w:type="spellStart"/>
      <w:r>
        <w:t>Constraint</w:t>
      </w:r>
      <w:proofErr w:type="spellEnd"/>
      <w:r>
        <w:t xml:space="preserve"> (ограничение);</w:t>
      </w:r>
    </w:p>
    <w:p w14:paraId="183D6206" w14:textId="77777777" w:rsidR="00241FAA" w:rsidRDefault="00000000">
      <w:pPr>
        <w:pStyle w:val="a0"/>
      </w:pPr>
      <w:r>
        <w:t>UC — Use Case (сценарий использования);</w:t>
      </w:r>
    </w:p>
    <w:p w14:paraId="05E64A5D" w14:textId="77777777" w:rsidR="00241FAA" w:rsidRDefault="00000000">
      <w:pPr>
        <w:pStyle w:val="a0"/>
      </w:pPr>
      <w:r>
        <w:t>StH — Stakeholder (стейкхолдер);</w:t>
      </w:r>
    </w:p>
    <w:p w14:paraId="6EBF7E84" w14:textId="77777777" w:rsidR="00241FAA" w:rsidRPr="00930E61" w:rsidRDefault="00000000">
      <w:pPr>
        <w:pStyle w:val="a0"/>
        <w:rPr>
          <w:lang w:val="en-US"/>
        </w:rPr>
      </w:pPr>
      <w:proofErr w:type="spellStart"/>
      <w:r w:rsidRPr="00930E61">
        <w:rPr>
          <w:lang w:val="en-US"/>
        </w:rPr>
        <w:t>MoSCoW</w:t>
      </w:r>
      <w:proofErr w:type="spellEnd"/>
      <w:r w:rsidRPr="00930E61">
        <w:rPr>
          <w:lang w:val="en-US"/>
        </w:rPr>
        <w:t xml:space="preserve"> — </w:t>
      </w:r>
      <w:r>
        <w:t>метод</w:t>
      </w:r>
      <w:r w:rsidRPr="00930E61">
        <w:rPr>
          <w:lang w:val="en-US"/>
        </w:rPr>
        <w:t xml:space="preserve"> </w:t>
      </w:r>
      <w:r>
        <w:t>приоритизации</w:t>
      </w:r>
      <w:r w:rsidRPr="00930E61">
        <w:rPr>
          <w:lang w:val="en-US"/>
        </w:rPr>
        <w:t xml:space="preserve"> </w:t>
      </w:r>
      <w:r>
        <w:t>требований</w:t>
      </w:r>
      <w:r w:rsidRPr="00930E61">
        <w:rPr>
          <w:lang w:val="en-US"/>
        </w:rPr>
        <w:t xml:space="preserve"> (Must, Should, Could, Won't have).</w:t>
      </w:r>
    </w:p>
    <w:p w14:paraId="436578A7" w14:textId="77777777" w:rsidR="00241FAA" w:rsidRDefault="00000000">
      <w:pPr>
        <w:pStyle w:val="1"/>
      </w:pPr>
      <w:bookmarkStart w:id="3" w:name="_Toc9001004"/>
      <w:r>
        <w:lastRenderedPageBreak/>
        <w:t>Основные сведения о разработке</w:t>
      </w:r>
      <w:bookmarkEnd w:id="3"/>
    </w:p>
    <w:p w14:paraId="26D26B52" w14:textId="77777777" w:rsidR="00241FAA" w:rsidRDefault="00000000">
      <w:r>
        <w:t>Данный раздел настоящего технического задания содержит общие сведения о разработке.</w:t>
      </w:r>
    </w:p>
    <w:p w14:paraId="716BFBA8" w14:textId="77777777" w:rsidR="00241FAA" w:rsidRDefault="00000000">
      <w:pPr>
        <w:pStyle w:val="2"/>
      </w:pPr>
      <w:bookmarkStart w:id="4" w:name="_Toc9001005"/>
      <w:r>
        <w:t>Наименование разработки</w:t>
      </w:r>
      <w:bookmarkEnd w:id="4"/>
    </w:p>
    <w:p w14:paraId="56A25830" w14:textId="77777777" w:rsidR="00241FAA" w:rsidRDefault="00000000">
      <w:r>
        <w:t>Полное наименование разрабатываемой информационной системы – «Визуализация химической лаборатории». Краткое наименование – ВХЛ.</w:t>
      </w:r>
    </w:p>
    <w:p w14:paraId="2D1E0287" w14:textId="77777777" w:rsidR="00241FAA" w:rsidRDefault="00000000">
      <w:r>
        <w:t>Система представляет собой веб-приложение, предназначенное для использования в образовательных организациях (школах, колледжах, вузах) при изучении дисциплин химического цикла.</w:t>
      </w:r>
    </w:p>
    <w:p w14:paraId="7353CDC1" w14:textId="77777777" w:rsidR="00241FAA" w:rsidRDefault="00000000">
      <w:pPr>
        <w:pStyle w:val="2"/>
      </w:pPr>
      <w:bookmarkStart w:id="5" w:name="_Toc9001006"/>
      <w:r>
        <w:t>Основание для разработки</w:t>
      </w:r>
      <w:bookmarkEnd w:id="5"/>
    </w:p>
    <w:p w14:paraId="710967B6" w14:textId="77777777" w:rsidR="00241FAA" w:rsidRDefault="00000000">
      <w:r>
        <w:t>Основанием для разработки является задание на выполнение этапа «Разработка технического задания», выданное преподавателем, а также результаты предварительного анализа продукта, в которых определены бизнес-проблема, цели системы, перечень стейкхолдеров, границы системы и первичные требования.</w:t>
      </w:r>
    </w:p>
    <w:p w14:paraId="10DCA20A" w14:textId="77777777" w:rsidR="00241FAA" w:rsidRDefault="00000000">
      <w:pPr>
        <w:pStyle w:val="2"/>
      </w:pPr>
      <w:bookmarkStart w:id="6" w:name="_Toc9001007"/>
      <w:r>
        <w:t>Цель и задачи</w:t>
      </w:r>
      <w:bookmarkEnd w:id="6"/>
    </w:p>
    <w:p w14:paraId="7B4102EA" w14:textId="77777777" w:rsidR="00241FAA" w:rsidRDefault="00000000">
      <w:r>
        <w:t>Целью настоящей работы является разработка информационной системы «Визуализация химической лаборатории» – интерактивной образовательной платформы для проведения виртуальных лабораторных работ по химии в режиме реального времени с участием преподавателя и учеников. Разрабатываемая ИС должна полностью соответствовать техническим требованиям, изложенным в настоящем техническом задании.</w:t>
      </w:r>
    </w:p>
    <w:p w14:paraId="0819CE70" w14:textId="77777777" w:rsidR="00241FAA" w:rsidRDefault="00000000">
      <w:r>
        <w:t>В результате внедрения системы должны быть достигнуты следующие измеримые результаты:</w:t>
      </w:r>
    </w:p>
    <w:p w14:paraId="611142E0" w14:textId="77777777" w:rsidR="00241FAA" w:rsidRDefault="00000000">
      <w:pPr>
        <w:pStyle w:val="a0"/>
      </w:pPr>
      <w:r>
        <w:t>повышение доступности практических занятий по химии за счет проведения лабораторных работ в виртуальной среде без использования реальных реактивов и оборудования;</w:t>
      </w:r>
    </w:p>
    <w:p w14:paraId="6E3F814F" w14:textId="77777777" w:rsidR="00241FAA" w:rsidRDefault="00000000">
      <w:pPr>
        <w:pStyle w:val="a0"/>
      </w:pPr>
      <w:r>
        <w:t>сокращение времени проверки результатов лабораторных работ преподавателем за счет автоматической проверки ответов учеников;</w:t>
      </w:r>
    </w:p>
    <w:p w14:paraId="1550B028" w14:textId="77777777" w:rsidR="00241FAA" w:rsidRDefault="00000000">
      <w:pPr>
        <w:pStyle w:val="a0"/>
      </w:pPr>
      <w:r>
        <w:t>обеспечение индивидуального подхода к каждому ученику через персональные подсказки преподавателя в чате и аналитику прогресса;</w:t>
      </w:r>
    </w:p>
    <w:p w14:paraId="5382BD21" w14:textId="77777777" w:rsidR="00241FAA" w:rsidRDefault="00000000">
      <w:pPr>
        <w:pStyle w:val="a0"/>
      </w:pPr>
      <w:r>
        <w:t>повышение безопасности образовательного процесса за счет исключения контакта с опасными химическими веществами;</w:t>
      </w:r>
    </w:p>
    <w:p w14:paraId="599E8995" w14:textId="77777777" w:rsidR="00241FAA" w:rsidRDefault="00000000">
      <w:pPr>
        <w:pStyle w:val="a0"/>
      </w:pPr>
      <w:r>
        <w:lastRenderedPageBreak/>
        <w:t>снижение затрат учебного заведения на закупку и обновление лабораторного оборудования и реактивов.</w:t>
      </w:r>
    </w:p>
    <w:p w14:paraId="3210F6DE" w14:textId="77777777" w:rsidR="00241FAA" w:rsidRDefault="00000000">
      <w:r>
        <w:t>В ходе выполнения проекта требуется:</w:t>
      </w:r>
    </w:p>
    <w:p w14:paraId="4FDB5F0A" w14:textId="77777777" w:rsidR="00241FAA" w:rsidRDefault="00000000">
      <w:pPr>
        <w:pStyle w:val="a0"/>
      </w:pPr>
      <w:r>
        <w:t>провести анализ предметной области и аналогов, сформировать требования к системе;</w:t>
      </w:r>
    </w:p>
    <w:p w14:paraId="2DD9EBE9" w14:textId="77777777" w:rsidR="00241FAA" w:rsidRDefault="00000000">
      <w:pPr>
        <w:pStyle w:val="a0"/>
      </w:pPr>
      <w:r>
        <w:t>разработать сценарии использования и формализовать системные требования;</w:t>
      </w:r>
    </w:p>
    <w:p w14:paraId="1C3C04FE" w14:textId="77777777" w:rsidR="00241FAA" w:rsidRDefault="00000000">
      <w:pPr>
        <w:pStyle w:val="a0"/>
      </w:pPr>
      <w:r>
        <w:t>спроектировать архитектуру и структуру базы данных информационной системы;</w:t>
      </w:r>
    </w:p>
    <w:p w14:paraId="4598325B" w14:textId="77777777" w:rsidR="00241FAA" w:rsidRDefault="00000000">
      <w:pPr>
        <w:pStyle w:val="a0"/>
      </w:pPr>
      <w:r>
        <w:t>реализовать ключевые модули системы (управление занятием, каталог реагентов, симуляция реакций, проверка ответов, чат, аналитика успеваемости);</w:t>
      </w:r>
    </w:p>
    <w:p w14:paraId="7AD09BBB" w14:textId="77777777" w:rsidR="00241FAA" w:rsidRDefault="00000000">
      <w:pPr>
        <w:pStyle w:val="a0"/>
      </w:pPr>
      <w:r>
        <w:t>провести тестирование и отладку разработанной системы;</w:t>
      </w:r>
    </w:p>
    <w:p w14:paraId="2FF34A7F" w14:textId="77777777" w:rsidR="00241FAA" w:rsidRDefault="00000000">
      <w:pPr>
        <w:pStyle w:val="a0"/>
      </w:pPr>
      <w:r>
        <w:t>подготовить проектную документацию для защиты;</w:t>
      </w:r>
    </w:p>
    <w:p w14:paraId="237DC3D4" w14:textId="77777777" w:rsidR="00241FAA" w:rsidRDefault="00000000">
      <w:pPr>
        <w:pStyle w:val="a0"/>
      </w:pPr>
      <w:r>
        <w:t>оформить результаты работы и представить их к защите.</w:t>
      </w:r>
    </w:p>
    <w:p w14:paraId="2ACE5FC1" w14:textId="77777777" w:rsidR="00241FAA" w:rsidRDefault="00000000">
      <w:pPr>
        <w:pStyle w:val="2"/>
      </w:pPr>
      <w:bookmarkStart w:id="7" w:name="_Toc9001008"/>
      <w:r>
        <w:t>Сведения об участниках разработки</w:t>
      </w:r>
      <w:bookmarkEnd w:id="7"/>
    </w:p>
    <w:p w14:paraId="4A3C2A62" w14:textId="77777777" w:rsidR="00241FAA" w:rsidRDefault="00000000">
      <w:r>
        <w:t>Сведения о заказчике:</w:t>
      </w:r>
    </w:p>
    <w:p w14:paraId="0132BF15" w14:textId="1C02FD80" w:rsidR="00241FAA" w:rsidRDefault="00000000">
      <w:r>
        <w:t>−  Долженкова М</w:t>
      </w:r>
      <w:r w:rsidR="0027463D">
        <w:t>ария</w:t>
      </w:r>
      <w:r>
        <w:t xml:space="preserve"> Л</w:t>
      </w:r>
      <w:r w:rsidR="0027463D">
        <w:t>ьвовна</w:t>
      </w:r>
      <w:r>
        <w:t xml:space="preserve"> – преподаватель, курирующий выполнение проекта;</w:t>
      </w:r>
    </w:p>
    <w:p w14:paraId="12D93511" w14:textId="063A79E1" w:rsidR="00241FAA" w:rsidRDefault="00000000">
      <w:r>
        <w:t xml:space="preserve">−  </w:t>
      </w:r>
      <w:r w:rsidR="0027463D">
        <w:t>Сергеева Елизавета Григорьевна</w:t>
      </w:r>
      <w:r>
        <w:t xml:space="preserve"> – руководитель образовательной программы.</w:t>
      </w:r>
    </w:p>
    <w:p w14:paraId="31D575A4" w14:textId="77777777" w:rsidR="00241FAA" w:rsidRDefault="00000000">
      <w:r>
        <w:t>Исполнителем является студентка ФГБОУ ВО «Вятского государственного университета» (Колледжа ВятГУ), учебной группы ИСПк-404-52-00, Гордеева Валерия Дмитриевна.</w:t>
      </w:r>
    </w:p>
    <w:p w14:paraId="650ED6DA" w14:textId="77777777" w:rsidR="00241FAA" w:rsidRDefault="00000000">
      <w:r>
        <w:t>Проект выполняется в рамках учебной практики, поэтому отдельное финансирование разработки не предусмотрено. Все используемые программные компоненты должны распространяться на условиях свободных лицензий.</w:t>
      </w:r>
    </w:p>
    <w:p w14:paraId="05554938" w14:textId="77777777" w:rsidR="00241FAA" w:rsidRDefault="00000000">
      <w:pPr>
        <w:pStyle w:val="2"/>
      </w:pPr>
      <w:bookmarkStart w:id="8" w:name="_Toc9001009"/>
      <w:r>
        <w:t>Сроки разработки</w:t>
      </w:r>
      <w:bookmarkEnd w:id="8"/>
    </w:p>
    <w:p w14:paraId="33E6A73C" w14:textId="77777777" w:rsidR="00241FAA" w:rsidRDefault="00000000">
      <w:r>
        <w:t>В целях удобства и контроля над ходом разработки, перед началом работы мы разделим весь процесс на отдельные этапы и установим для каждого этапа конкретные сроки выполнения. Это позволит эффективно отслеживать прогресс и обеспечивать своевременное завершение проекта.</w:t>
      </w:r>
    </w:p>
    <w:p w14:paraId="32AA83FC" w14:textId="1AC07035" w:rsidR="00241FAA" w:rsidRDefault="00000000">
      <w:r>
        <w:t>Начало разработки – 0</w:t>
      </w:r>
      <w:r w:rsidR="0027463D">
        <w:t>5</w:t>
      </w:r>
      <w:r>
        <w:t>.09.2026</w:t>
      </w:r>
    </w:p>
    <w:p w14:paraId="5296368F" w14:textId="2441E002" w:rsidR="00241FAA" w:rsidRDefault="00000000">
      <w:r>
        <w:t>Готовое техническое задание – 0</w:t>
      </w:r>
      <w:r w:rsidR="0027463D">
        <w:t>1</w:t>
      </w:r>
      <w:r>
        <w:t>.</w:t>
      </w:r>
      <w:r w:rsidR="0027463D">
        <w:t>10</w:t>
      </w:r>
      <w:r>
        <w:t>.2026</w:t>
      </w:r>
    </w:p>
    <w:p w14:paraId="67B7E7E2" w14:textId="77777777" w:rsidR="00241FAA" w:rsidRPr="0027463D" w:rsidRDefault="00000000">
      <w:pPr>
        <w:rPr>
          <w:highlight w:val="yellow"/>
        </w:rPr>
      </w:pPr>
      <w:r w:rsidRPr="0027463D">
        <w:rPr>
          <w:highlight w:val="yellow"/>
        </w:rPr>
        <w:t>Готовое решение – 15.11.2026</w:t>
      </w:r>
    </w:p>
    <w:p w14:paraId="1547C470" w14:textId="77777777" w:rsidR="00241FAA" w:rsidRPr="0027463D" w:rsidRDefault="00000000">
      <w:pPr>
        <w:rPr>
          <w:highlight w:val="yellow"/>
        </w:rPr>
      </w:pPr>
      <w:r w:rsidRPr="0027463D">
        <w:rPr>
          <w:highlight w:val="yellow"/>
        </w:rPr>
        <w:t>Готовый к защите комплект документов – 13.12.2026</w:t>
      </w:r>
    </w:p>
    <w:p w14:paraId="7D47AF69" w14:textId="77777777" w:rsidR="00241FAA" w:rsidRDefault="00000000">
      <w:r w:rsidRPr="0027463D">
        <w:rPr>
          <w:highlight w:val="yellow"/>
        </w:rPr>
        <w:t>Завершение разработки – 20.12.2026.</w:t>
      </w:r>
    </w:p>
    <w:p w14:paraId="42214E39" w14:textId="77777777" w:rsidR="00241FAA" w:rsidRDefault="00000000">
      <w:pPr>
        <w:pStyle w:val="2"/>
      </w:pPr>
      <w:bookmarkStart w:id="9" w:name="_Toc9001010"/>
      <w:r>
        <w:lastRenderedPageBreak/>
        <w:t>Назначение разработки</w:t>
      </w:r>
      <w:bookmarkEnd w:id="9"/>
    </w:p>
    <w:p w14:paraId="12C2BCF2" w14:textId="77777777" w:rsidR="00241FAA" w:rsidRDefault="00000000">
      <w:r>
        <w:t>В данном разделе рассмотрим функциональное и эксплуатационное назначение разрабатываемой информационной системы.</w:t>
      </w:r>
    </w:p>
    <w:p w14:paraId="53D75A64" w14:textId="77777777" w:rsidR="00241FAA" w:rsidRDefault="00000000">
      <w:pPr>
        <w:pStyle w:val="3"/>
      </w:pPr>
      <w:bookmarkStart w:id="10" w:name="_Toc9001011"/>
      <w:r>
        <w:t>Функциональное назначение</w:t>
      </w:r>
      <w:bookmarkEnd w:id="10"/>
    </w:p>
    <w:p w14:paraId="07B39D4D" w14:textId="77777777" w:rsidR="00241FAA" w:rsidRDefault="00000000">
      <w:r>
        <w:t>Разрабатываемая информационная система предназначена для автоматизации проведения лабораторных работ по химии в виртуальной среде. Её основными функциями являются:</w:t>
      </w:r>
    </w:p>
    <w:p w14:paraId="10A646D4" w14:textId="77777777" w:rsidR="00241FAA" w:rsidRDefault="00000000">
      <w:pPr>
        <w:pStyle w:val="a0"/>
      </w:pPr>
      <w:r>
        <w:t>проведение виртуальных лабораторных работ. Система позволяет ученику смешивать вещества на виртуальном рабочем поле и наблюдать анимированный результат химической реакции;</w:t>
      </w:r>
    </w:p>
    <w:p w14:paraId="55F7DACD" w14:textId="77777777" w:rsidR="00241FAA" w:rsidRDefault="00000000">
      <w:pPr>
        <w:pStyle w:val="a0"/>
      </w:pPr>
      <w:r>
        <w:t>управление занятием. Преподаватель создает занятие, выдает ученикам реагенты и оборудование, формулирует и отправляет задание, контролирует ход выполнения в реальном времени;</w:t>
      </w:r>
    </w:p>
    <w:p w14:paraId="2091D59F" w14:textId="77777777" w:rsidR="00241FAA" w:rsidRDefault="00000000">
      <w:pPr>
        <w:pStyle w:val="a0"/>
      </w:pPr>
      <w:r>
        <w:t>автоматическая проверка результатов. Система сравнивает ответ ученика с эталоном и объясняет причину ошибки;</w:t>
      </w:r>
    </w:p>
    <w:p w14:paraId="15BD04DD" w14:textId="77777777" w:rsidR="00241FAA" w:rsidRDefault="00000000">
      <w:pPr>
        <w:pStyle w:val="a0"/>
      </w:pPr>
      <w:r>
        <w:t>взаимодействие преподавателя и учеников. В рамках занятия предусмотрен чат для персональных подсказок;</w:t>
      </w:r>
    </w:p>
    <w:p w14:paraId="0F704C6F" w14:textId="77777777" w:rsidR="00241FAA" w:rsidRDefault="00000000">
      <w:pPr>
        <w:pStyle w:val="a0"/>
      </w:pPr>
      <w:r>
        <w:t>аналитика и отчетность. Система накапливает историю занятий, строит графики успеваемости, определяет слабые места ученика и формирует отчеты о занятиях;</w:t>
      </w:r>
    </w:p>
    <w:p w14:paraId="6230F000" w14:textId="77777777" w:rsidR="00241FAA" w:rsidRDefault="00000000">
      <w:pPr>
        <w:pStyle w:val="a0"/>
      </w:pPr>
      <w:r>
        <w:t>администрирование. Централизованное управление учетными записями пользователей и правами доступа.</w:t>
      </w:r>
    </w:p>
    <w:p w14:paraId="0A741A40" w14:textId="77777777" w:rsidR="00241FAA" w:rsidRDefault="00000000">
      <w:pPr>
        <w:pStyle w:val="3"/>
      </w:pPr>
      <w:bookmarkStart w:id="11" w:name="_Toc9001012"/>
      <w:r>
        <w:t>Эксплуатационное назначение</w:t>
      </w:r>
      <w:bookmarkEnd w:id="11"/>
    </w:p>
    <w:p w14:paraId="231FD275" w14:textId="77777777" w:rsidR="00241FAA" w:rsidRDefault="00000000">
      <w:r>
        <w:t>Система предназначена для использования в образовательном процессе следующими категориями пользователей:</w:t>
      </w:r>
    </w:p>
    <w:p w14:paraId="16D997BE" w14:textId="77777777" w:rsidR="00241FAA" w:rsidRDefault="00000000">
      <w:pPr>
        <w:pStyle w:val="a0"/>
      </w:pPr>
      <w:r>
        <w:t>преподаватели химии. Для подготовки и проведения занятий, контроля выполнения работ и оценки результатов;</w:t>
      </w:r>
    </w:p>
    <w:p w14:paraId="349F0135" w14:textId="77777777" w:rsidR="00241FAA" w:rsidRDefault="00000000">
      <w:pPr>
        <w:pStyle w:val="a0"/>
      </w:pPr>
      <w:r>
        <w:t>ученики. Для выполнения лабораторных работ в безопасной виртуальной среде и отслеживания собственного прогресса;</w:t>
      </w:r>
    </w:p>
    <w:p w14:paraId="52FE1609" w14:textId="77777777" w:rsidR="00241FAA" w:rsidRDefault="00000000">
      <w:pPr>
        <w:pStyle w:val="a0"/>
      </w:pPr>
      <w:r>
        <w:t>администрация учебного заведения. Для управления учетными записями и контроля эффективности использования платформы;</w:t>
      </w:r>
    </w:p>
    <w:p w14:paraId="78A0318E" w14:textId="77777777" w:rsidR="00241FAA" w:rsidRDefault="00000000">
      <w:pPr>
        <w:pStyle w:val="a0"/>
      </w:pPr>
      <w:r>
        <w:t>ИТ-администратор школы. Для технической эксплуатации системы, управления доступом и резервного копирования данных.</w:t>
      </w:r>
    </w:p>
    <w:p w14:paraId="349A1012" w14:textId="77777777" w:rsidR="00241FAA" w:rsidRDefault="00000000">
      <w:pPr>
        <w:pStyle w:val="1"/>
      </w:pPr>
      <w:bookmarkStart w:id="12" w:name="_Toc9001013"/>
      <w:r>
        <w:lastRenderedPageBreak/>
        <w:t>Описание предметной области</w:t>
      </w:r>
      <w:bookmarkEnd w:id="12"/>
    </w:p>
    <w:p w14:paraId="15674335" w14:textId="77777777" w:rsidR="00241FAA" w:rsidRDefault="00000000">
      <w:pPr>
        <w:pStyle w:val="2"/>
      </w:pPr>
      <w:bookmarkStart w:id="13" w:name="_Toc9001014"/>
      <w:r>
        <w:t>Общая характеристика объекта автоматизации</w:t>
      </w:r>
      <w:bookmarkEnd w:id="13"/>
    </w:p>
    <w:p w14:paraId="3589F25D" w14:textId="77777777" w:rsidR="00241FAA" w:rsidRDefault="00000000">
      <w:r>
        <w:t>Проведение лабораторных работ по химии в школах и вузах сопряжено с высокими затратами на оборудование и реактивы, рисками травматизма и отравления, а также с ограниченным временем на подготовку и проведение экспериментов. При дистанционном обучении практическая часть предмета становится практически недоступной.</w:t>
      </w:r>
    </w:p>
    <w:p w14:paraId="0823B6C6" w14:textId="77777777" w:rsidR="00241FAA" w:rsidRDefault="00000000">
      <w:r>
        <w:t>Особенно остро проблема проявляется при необходимости индивидуальной работы каждого ученика: при ограниченном количестве лабораторных комплектов часть учащихся наблюдает за экспериментом со стороны, не получая практического опыта. Преподаватель при этом не имеет возможности оперативно оценить понимание материала каждым учеником.</w:t>
      </w:r>
    </w:p>
    <w:p w14:paraId="5D278D5D" w14:textId="77777777" w:rsidR="00241FAA" w:rsidRDefault="00000000">
      <w:r>
        <w:t>Существующие химические симуляторы либо слишком упрощены и не отражают реальных химических процессов, либо сложны для преподавателя в настройке и контроле работы учеников. Поэтому объектом автоматизации является процесс проведения лабораторной работы по химии, включающий подготовку занятия преподавателем, выполнение задания учениками, проверку результатов и анализ успеваемости.</w:t>
      </w:r>
    </w:p>
    <w:p w14:paraId="516714E8" w14:textId="77777777" w:rsidR="00241FAA" w:rsidRDefault="00000000">
      <w:r>
        <w:t>Система является образовательной платформой и не заменяет реальные лабораторные работы, а дополняет их. Она не генерирует официальные сертификаты об образовании и не подменяет преподавателя в принятии итоговых решений об оценке.</w:t>
      </w:r>
    </w:p>
    <w:p w14:paraId="7A99E63D" w14:textId="77777777" w:rsidR="00241FAA" w:rsidRDefault="00000000">
      <w:pPr>
        <w:pStyle w:val="2"/>
      </w:pPr>
      <w:bookmarkStart w:id="14" w:name="_Toc9001015"/>
      <w:r>
        <w:t>Заинтересованные стороны</w:t>
      </w:r>
      <w:bookmarkEnd w:id="14"/>
    </w:p>
    <w:p w14:paraId="7D22A9D1" w14:textId="77777777" w:rsidR="00241FAA" w:rsidRDefault="00000000">
      <w:r>
        <w:t>Для определения требований к системе были выделены заинтересованные стороны (стейкхолдеры), сведения о которых представлены в таблице 1.</w:t>
      </w:r>
    </w:p>
    <w:p w14:paraId="35D9BA47" w14:textId="77777777" w:rsidR="00241FAA" w:rsidRDefault="00000000">
      <w:pPr>
        <w:pStyle w:val="vgutTableName"/>
        <w:keepNext/>
      </w:pPr>
      <w:r>
        <w:t>Таблица 1 – Реестр стейкхолдеров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1000"/>
        <w:gridCol w:w="2200"/>
        <w:gridCol w:w="3600"/>
        <w:gridCol w:w="3405"/>
      </w:tblGrid>
      <w:tr w:rsidR="00241FAA" w14:paraId="5B3C8C25" w14:textId="77777777" w:rsidTr="0027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F94D" w14:textId="77777777" w:rsidR="00241FAA" w:rsidRDefault="00000000">
            <w:pPr>
              <w:pStyle w:val="vgutTableText"/>
              <w:jc w:val="center"/>
            </w:pPr>
            <w:r>
              <w:t>Код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F210" w14:textId="77777777" w:rsidR="00241FAA" w:rsidRDefault="00000000">
            <w:pPr>
              <w:pStyle w:val="vgutTableText"/>
              <w:jc w:val="center"/>
            </w:pPr>
            <w:r>
              <w:t>Стейкхолдер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29A6" w14:textId="77777777" w:rsidR="00241FAA" w:rsidRDefault="00000000">
            <w:pPr>
              <w:pStyle w:val="vgutTableText"/>
              <w:jc w:val="center"/>
            </w:pPr>
            <w:r>
              <w:t>Ключевая потребность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BD57" w14:textId="77777777" w:rsidR="00241FAA" w:rsidRDefault="00000000">
            <w:pPr>
              <w:pStyle w:val="vgutTableText"/>
              <w:jc w:val="center"/>
            </w:pPr>
            <w:r>
              <w:t>Основное опасение</w:t>
            </w:r>
          </w:p>
        </w:tc>
      </w:tr>
      <w:tr w:rsidR="00241FAA" w14:paraId="1170A6FF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439B" w14:textId="77777777" w:rsidR="00241FAA" w:rsidRDefault="00000000">
            <w:pPr>
              <w:pStyle w:val="vgutTableText"/>
            </w:pPr>
            <w:r>
              <w:t>StH-01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54D1" w14:textId="77777777" w:rsidR="00241FAA" w:rsidRDefault="00000000">
            <w:pPr>
              <w:pStyle w:val="vgutTableText"/>
            </w:pPr>
            <w:r>
              <w:t>Преподаватель химии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C903" w14:textId="77777777" w:rsidR="00241FAA" w:rsidRDefault="00000000">
            <w:pPr>
              <w:pStyle w:val="vgutTableText"/>
            </w:pPr>
            <w:r>
              <w:t>Быстро подготовить занятие, контролировать ход работы учеников и оценивать результаты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784B" w14:textId="77777777" w:rsidR="00241FAA" w:rsidRDefault="00000000">
            <w:pPr>
              <w:pStyle w:val="vgutTableText"/>
            </w:pPr>
            <w:r>
              <w:t>Сложный интерфейс, потеря времени урока при техническом сбое</w:t>
            </w:r>
          </w:p>
        </w:tc>
      </w:tr>
      <w:tr w:rsidR="00241FAA" w14:paraId="4F11FA7A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3EA2" w14:textId="77777777" w:rsidR="00241FAA" w:rsidRDefault="00000000">
            <w:pPr>
              <w:pStyle w:val="vgutTableText"/>
            </w:pPr>
            <w:r>
              <w:t>StH-02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96F5" w14:textId="77777777" w:rsidR="00241FAA" w:rsidRDefault="00000000">
            <w:pPr>
              <w:pStyle w:val="vgutTableText"/>
            </w:pPr>
            <w:r>
              <w:t>Ученик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A0122" w14:textId="77777777" w:rsidR="00241FAA" w:rsidRDefault="00000000">
            <w:pPr>
              <w:pStyle w:val="vgutTableText"/>
            </w:pPr>
            <w:r>
              <w:t>Выполнять лабораторные работы, видеть наглядный результат реакции и понимать свои ошибки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3DCE" w14:textId="77777777" w:rsidR="00241FAA" w:rsidRDefault="00000000">
            <w:pPr>
              <w:pStyle w:val="vgutTableText"/>
            </w:pPr>
            <w:r>
              <w:t>Непонятные задания и необъективная автоматическая проверка</w:t>
            </w:r>
          </w:p>
        </w:tc>
      </w:tr>
      <w:tr w:rsidR="00241FAA" w14:paraId="1F765012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F0B6" w14:textId="77777777" w:rsidR="00241FAA" w:rsidRDefault="00000000">
            <w:pPr>
              <w:pStyle w:val="vgutTableText"/>
            </w:pPr>
            <w:r>
              <w:t>StH-03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6083" w14:textId="77777777" w:rsidR="00241FAA" w:rsidRDefault="00000000">
            <w:pPr>
              <w:pStyle w:val="vgutTableText"/>
            </w:pPr>
            <w:r>
              <w:t>Администрация учебного заведения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7F18" w14:textId="77777777" w:rsidR="00241FAA" w:rsidRDefault="00000000">
            <w:pPr>
              <w:pStyle w:val="vgutTableText"/>
            </w:pPr>
            <w:r>
              <w:t>Управлять учетными записями, оценивать эффективность внедрения, получать отчетность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9F26" w14:textId="77777777" w:rsidR="00241FAA" w:rsidRDefault="00000000">
            <w:pPr>
              <w:pStyle w:val="vgutTableText"/>
            </w:pPr>
            <w:r>
              <w:t xml:space="preserve">Юридические последствия при утечке персональных </w:t>
            </w:r>
            <w:r>
              <w:lastRenderedPageBreak/>
              <w:t>данных учеников</w:t>
            </w:r>
          </w:p>
        </w:tc>
      </w:tr>
      <w:tr w:rsidR="00241FAA" w14:paraId="1863C6DB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7F29" w14:textId="77777777" w:rsidR="00241FAA" w:rsidRDefault="00000000">
            <w:pPr>
              <w:pStyle w:val="vgutTableText"/>
            </w:pPr>
            <w:r>
              <w:lastRenderedPageBreak/>
              <w:t>StH-04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F958" w14:textId="77777777" w:rsidR="00241FAA" w:rsidRDefault="00000000">
            <w:pPr>
              <w:pStyle w:val="vgutTableText"/>
            </w:pPr>
            <w:r>
              <w:t>Родители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A0AD" w14:textId="77777777" w:rsidR="00241FAA" w:rsidRDefault="00000000">
            <w:pPr>
              <w:pStyle w:val="vgutTableText"/>
            </w:pPr>
            <w:r>
              <w:t>Следить за успеваемостью ребенка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EE27F" w14:textId="77777777" w:rsidR="00241FAA" w:rsidRDefault="00000000">
            <w:pPr>
              <w:pStyle w:val="vgutTableText"/>
            </w:pPr>
            <w:r>
              <w:t>Наличие в системе рискованного контента и опасных сценариев</w:t>
            </w:r>
          </w:p>
        </w:tc>
      </w:tr>
      <w:tr w:rsidR="00241FAA" w14:paraId="19AC86C9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732F" w14:textId="77777777" w:rsidR="00241FAA" w:rsidRDefault="00000000">
            <w:pPr>
              <w:pStyle w:val="vgutTableText"/>
            </w:pPr>
            <w:r>
              <w:t>StH-05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B1AF" w14:textId="77777777" w:rsidR="00241FAA" w:rsidRDefault="00000000">
            <w:pPr>
              <w:pStyle w:val="vgutTableText"/>
            </w:pPr>
            <w:r>
              <w:t>ИТ-администратор школы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057B9" w14:textId="77777777" w:rsidR="00241FAA" w:rsidRDefault="00000000">
            <w:pPr>
              <w:pStyle w:val="vgutTableText"/>
            </w:pPr>
            <w:r>
              <w:t>Управлять доступом, делать резервные копии, видеть состояние системы</w:t>
            </w:r>
          </w:p>
        </w:tc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232E" w14:textId="77777777" w:rsidR="00241FAA" w:rsidRDefault="00000000">
            <w:pPr>
              <w:pStyle w:val="vgutTableText"/>
            </w:pPr>
            <w:r>
              <w:t>Сбои системы во время урока, сложность восстановления данных</w:t>
            </w:r>
          </w:p>
        </w:tc>
      </w:tr>
    </w:tbl>
    <w:p w14:paraId="0ABB9627" w14:textId="77777777" w:rsidR="00241FAA" w:rsidRDefault="00241FAA">
      <w:pPr>
        <w:pStyle w:val="vgutTableName"/>
      </w:pPr>
    </w:p>
    <w:p w14:paraId="597C146F" w14:textId="77777777" w:rsidR="00241FAA" w:rsidRDefault="00000000">
      <w:pPr>
        <w:pStyle w:val="2"/>
      </w:pPr>
      <w:bookmarkStart w:id="15" w:name="_Toc9001016"/>
      <w:r>
        <w:t>Границы системы</w:t>
      </w:r>
      <w:bookmarkEnd w:id="15"/>
    </w:p>
    <w:p w14:paraId="0828BDFE" w14:textId="77777777" w:rsidR="00241FAA" w:rsidRDefault="00000000">
      <w:r>
        <w:t>Ключевым архитектурным ограничением является то, что система дополняет реальные лабораторные работы и не заменяет их. Границы системы представлены в таблице 2.</w:t>
      </w:r>
    </w:p>
    <w:p w14:paraId="1E0D80AF" w14:textId="77777777" w:rsidR="00241FAA" w:rsidRDefault="00000000">
      <w:pPr>
        <w:pStyle w:val="vgutTableName"/>
        <w:keepNext/>
      </w:pPr>
      <w:r>
        <w:t>Таблица 2 – Границы системы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5100"/>
        <w:gridCol w:w="5105"/>
      </w:tblGrid>
      <w:tr w:rsidR="00241FAA" w14:paraId="78F1B148" w14:textId="77777777" w:rsidTr="0027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7106" w14:textId="77777777" w:rsidR="00241FAA" w:rsidRDefault="00000000">
            <w:pPr>
              <w:pStyle w:val="vgutTableText"/>
              <w:jc w:val="center"/>
            </w:pPr>
            <w:r>
              <w:t>Входит в систему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B68A" w14:textId="77777777" w:rsidR="00241FAA" w:rsidRDefault="00000000">
            <w:pPr>
              <w:pStyle w:val="vgutTableText"/>
              <w:jc w:val="center"/>
            </w:pPr>
            <w:r>
              <w:t>Остаётся во внешней среде</w:t>
            </w:r>
          </w:p>
        </w:tc>
      </w:tr>
      <w:tr w:rsidR="00241FAA" w14:paraId="66D13006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1F99" w14:textId="77777777" w:rsidR="00241FAA" w:rsidRDefault="00000000">
            <w:pPr>
              <w:pStyle w:val="vgutTableText"/>
            </w:pPr>
            <w:r>
              <w:t>1) Регистрация и аутентификация пользователей (преподавателей, учеников, администраторов)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27F1" w14:textId="77777777" w:rsidR="00241FAA" w:rsidRDefault="00000000">
            <w:pPr>
              <w:pStyle w:val="vgutTableText"/>
            </w:pPr>
            <w:r>
              <w:t>1) Физическое лабораторное оборудование и реальные реактивы</w:t>
            </w:r>
          </w:p>
        </w:tc>
      </w:tr>
      <w:tr w:rsidR="00241FAA" w14:paraId="0A14765A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508B" w14:textId="77777777" w:rsidR="00241FAA" w:rsidRDefault="00000000">
            <w:pPr>
              <w:pStyle w:val="vgutTableText"/>
            </w:pPr>
            <w:r>
              <w:t>2) Создание и хранение занятий (сценариев лабораторных работ)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895C" w14:textId="77777777" w:rsidR="00241FAA" w:rsidRDefault="00000000">
            <w:pPr>
              <w:pStyle w:val="vgutTableText"/>
            </w:pPr>
            <w:r>
              <w:t>2) Видеосвязь между преподавателем и учениками (Zoom, Skype)</w:t>
            </w:r>
          </w:p>
        </w:tc>
      </w:tr>
      <w:tr w:rsidR="00241FAA" w14:paraId="37BC7F77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22B3" w14:textId="77777777" w:rsidR="00241FAA" w:rsidRDefault="00000000">
            <w:pPr>
              <w:pStyle w:val="vgutTableText"/>
            </w:pPr>
            <w:r>
              <w:t>3) Каталог химических веществ, оборудования и реакций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1C38" w14:textId="77777777" w:rsidR="00241FAA" w:rsidRDefault="00000000">
            <w:pPr>
              <w:pStyle w:val="vgutTableText"/>
            </w:pPr>
            <w:r>
              <w:t>3) Печатные учебники и методические пособия</w:t>
            </w:r>
          </w:p>
        </w:tc>
      </w:tr>
      <w:tr w:rsidR="00241FAA" w14:paraId="0136001C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BA04" w14:textId="77777777" w:rsidR="00241FAA" w:rsidRDefault="00000000">
            <w:pPr>
              <w:pStyle w:val="vgutTableText"/>
            </w:pPr>
            <w:r>
              <w:t>4) Выдача реагентов преподавателем ученикам (ограничение видимости)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17BA" w14:textId="77777777" w:rsidR="00241FAA" w:rsidRDefault="00000000">
            <w:pPr>
              <w:pStyle w:val="vgutTableText"/>
            </w:pPr>
            <w:r>
              <w:t>4) Система оценивания в электронном журнале (внешняя интеграция)</w:t>
            </w:r>
          </w:p>
        </w:tc>
      </w:tr>
      <w:tr w:rsidR="00241FAA" w14:paraId="5CEFCE34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D4DE" w14:textId="77777777" w:rsidR="00241FAA" w:rsidRDefault="00000000">
            <w:pPr>
              <w:pStyle w:val="vgutTableText"/>
            </w:pPr>
            <w:r>
              <w:t>5) Отображение задания на рабочем поле ученика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FFF2" w14:textId="77777777" w:rsidR="00241FAA" w:rsidRDefault="00000000">
            <w:pPr>
              <w:pStyle w:val="vgutTableText"/>
            </w:pPr>
            <w:r>
              <w:t>5) Закупка реальных реактивов и оборудования</w:t>
            </w:r>
          </w:p>
        </w:tc>
      </w:tr>
      <w:tr w:rsidR="00241FAA" w14:paraId="27AB38CA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769B" w14:textId="77777777" w:rsidR="00241FAA" w:rsidRDefault="00000000">
            <w:pPr>
              <w:pStyle w:val="vgutTableText"/>
            </w:pPr>
            <w:r>
              <w:t>6) Симуляция химических реакций с визуализацией (цвет, осадок, газ)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10B8" w14:textId="77777777" w:rsidR="00241FAA" w:rsidRDefault="00000000">
            <w:pPr>
              <w:pStyle w:val="vgutTableText"/>
            </w:pPr>
            <w:r>
              <w:t>6) Генерация официальных сертификатов и документов об образовании</w:t>
            </w:r>
          </w:p>
        </w:tc>
      </w:tr>
      <w:tr w:rsidR="00241FAA" w14:paraId="70AAD88C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5DF8" w14:textId="77777777" w:rsidR="00241FAA" w:rsidRDefault="00000000">
            <w:pPr>
              <w:pStyle w:val="vgutTableText"/>
            </w:pPr>
            <w:r>
              <w:t>7) Проверка ответов учеников (по эталону)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E2F6" w14:textId="77777777" w:rsidR="00241FAA" w:rsidRDefault="00000000">
            <w:pPr>
              <w:pStyle w:val="vgutTableText"/>
            </w:pPr>
            <w:r>
              <w:t>7) Модерация учебного контента на соответствие ФГОС</w:t>
            </w:r>
          </w:p>
        </w:tc>
      </w:tr>
      <w:tr w:rsidR="00241FAA" w14:paraId="2ADA6D82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26340" w14:textId="77777777" w:rsidR="00241FAA" w:rsidRDefault="00000000">
            <w:pPr>
              <w:pStyle w:val="vgutTableText"/>
            </w:pPr>
            <w:r>
              <w:t>8) Обратная связь при ошибке (объяснение)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79C6" w14:textId="77777777" w:rsidR="00241FAA" w:rsidRDefault="00000000">
            <w:pPr>
              <w:pStyle w:val="vgutTableText"/>
            </w:pPr>
            <w:r>
              <w:t>8) Интеграция с системами видеонаблюдения</w:t>
            </w:r>
          </w:p>
        </w:tc>
      </w:tr>
      <w:tr w:rsidR="00241FAA" w14:paraId="00F71590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E022" w14:textId="77777777" w:rsidR="00241FAA" w:rsidRDefault="00000000">
            <w:pPr>
              <w:pStyle w:val="vgutTableText"/>
            </w:pPr>
            <w:r>
              <w:t>9) Чат преподаватель – ученик в рамках занятия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2BE6" w14:textId="77777777" w:rsidR="00241FAA" w:rsidRDefault="00000000">
            <w:pPr>
              <w:pStyle w:val="vgutTableText"/>
            </w:pPr>
            <w:r>
              <w:t>9) Обмен сообщениями вне контекста конкретного занятия</w:t>
            </w:r>
          </w:p>
        </w:tc>
      </w:tr>
      <w:tr w:rsidR="00241FAA" w14:paraId="782FAF89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E44B" w14:textId="77777777" w:rsidR="00241FAA" w:rsidRDefault="00000000">
            <w:pPr>
              <w:pStyle w:val="vgutTableText"/>
            </w:pPr>
            <w:r>
              <w:t>10) Аналитика прогресса ученика (графики, статистика, слабые места)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E6D0" w14:textId="77777777" w:rsidR="00241FAA" w:rsidRDefault="00000000">
            <w:pPr>
              <w:pStyle w:val="vgutTableText"/>
            </w:pPr>
            <w:r>
              <w:t>10) Бронирование реального лабораторного оборудования</w:t>
            </w:r>
          </w:p>
        </w:tc>
      </w:tr>
      <w:tr w:rsidR="00241FAA" w14:paraId="79BB6DB1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0790" w14:textId="77777777" w:rsidR="00241FAA" w:rsidRDefault="00000000">
            <w:pPr>
              <w:pStyle w:val="vgutTableText"/>
            </w:pPr>
            <w:r>
              <w:t>11) История занятий и успеваемости для преподавателя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15A1" w14:textId="77777777" w:rsidR="00241FAA" w:rsidRDefault="00000000">
            <w:pPr>
              <w:pStyle w:val="vgutTableText"/>
            </w:pPr>
            <w:r>
              <w:t>11) Проведение экзаменов и итоговой аттестации</w:t>
            </w:r>
          </w:p>
        </w:tc>
      </w:tr>
      <w:tr w:rsidR="00241FAA" w14:paraId="65E4F8A0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25F3" w14:textId="77777777" w:rsidR="00241FAA" w:rsidRDefault="00000000">
            <w:pPr>
              <w:pStyle w:val="vgutTableText"/>
            </w:pPr>
            <w:r>
              <w:t>12) Генерация отчетов о занятии (PDF/Excel)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9E7E" w14:textId="77777777" w:rsidR="00241FAA" w:rsidRDefault="00000000">
            <w:pPr>
              <w:pStyle w:val="vgutTableText"/>
            </w:pPr>
            <w:r>
              <w:t>12) Создание и ведение школьной программы по химии</w:t>
            </w:r>
          </w:p>
        </w:tc>
      </w:tr>
      <w:tr w:rsidR="00241FAA" w14:paraId="5A412CC1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FC73" w14:textId="77777777" w:rsidR="00241FAA" w:rsidRDefault="00000000">
            <w:pPr>
              <w:pStyle w:val="vgutTableText"/>
            </w:pPr>
            <w:r>
              <w:t xml:space="preserve">13) Административная панель управления </w:t>
            </w:r>
            <w:r>
              <w:lastRenderedPageBreak/>
              <w:t>пользователями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97F4" w14:textId="77777777" w:rsidR="00241FAA" w:rsidRDefault="00000000">
            <w:pPr>
              <w:pStyle w:val="vgutTableText"/>
            </w:pPr>
            <w:r>
              <w:lastRenderedPageBreak/>
              <w:t>13) Финансовые операции и биллинг</w:t>
            </w:r>
          </w:p>
        </w:tc>
      </w:tr>
      <w:tr w:rsidR="00241FAA" w14:paraId="5FBD4C17" w14:textId="77777777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BC09" w14:textId="77777777" w:rsidR="00241FAA" w:rsidRDefault="00241FAA">
            <w:pPr>
              <w:pStyle w:val="vgutTableText"/>
            </w:pP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6987" w14:textId="77777777" w:rsidR="00241FAA" w:rsidRDefault="00000000">
            <w:pPr>
              <w:pStyle w:val="vgutTableText"/>
            </w:pPr>
            <w:r>
              <w:t>14) Хостинг и инфраструктура (обеспечивается отдельно)</w:t>
            </w:r>
          </w:p>
        </w:tc>
      </w:tr>
    </w:tbl>
    <w:p w14:paraId="7C1CE57E" w14:textId="77777777" w:rsidR="00241FAA" w:rsidRDefault="00241FAA">
      <w:pPr>
        <w:pStyle w:val="vgutTableName"/>
      </w:pPr>
    </w:p>
    <w:p w14:paraId="7B9D1C7D" w14:textId="77777777" w:rsidR="00241FAA" w:rsidRDefault="00000000">
      <w:pPr>
        <w:pStyle w:val="2"/>
      </w:pPr>
      <w:bookmarkStart w:id="16" w:name="_Toc9001017"/>
      <w:r>
        <w:t>Необходимые данные</w:t>
      </w:r>
      <w:bookmarkEnd w:id="16"/>
    </w:p>
    <w:p w14:paraId="555AE237" w14:textId="77777777" w:rsidR="00241FAA" w:rsidRDefault="00000000">
      <w:r>
        <w:t>Для работы системы требуются данные, которые вводятся пользователями, поступают от внешних источников или формируются системой в процессе эксплуатации. Источники данных представлены в таблице 3.</w:t>
      </w:r>
    </w:p>
    <w:p w14:paraId="1AA54D19" w14:textId="77777777" w:rsidR="00241FAA" w:rsidRDefault="00000000">
      <w:pPr>
        <w:pStyle w:val="vgutTableName"/>
        <w:keepNext/>
      </w:pPr>
      <w:r>
        <w:t>Таблица 3 – Данные и их источники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5100"/>
        <w:gridCol w:w="5105"/>
      </w:tblGrid>
      <w:tr w:rsidR="00241FAA" w14:paraId="02EB4E83" w14:textId="77777777" w:rsidTr="0027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67E3" w14:textId="77777777" w:rsidR="00241FAA" w:rsidRDefault="00000000">
            <w:pPr>
              <w:pStyle w:val="vgutTableText"/>
              <w:jc w:val="center"/>
            </w:pPr>
            <w:r>
              <w:t>Данные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44F5" w14:textId="77777777" w:rsidR="00241FAA" w:rsidRDefault="00000000">
            <w:pPr>
              <w:pStyle w:val="vgutTableText"/>
              <w:jc w:val="center"/>
            </w:pPr>
            <w:r>
              <w:t>Источник</w:t>
            </w:r>
          </w:p>
        </w:tc>
      </w:tr>
      <w:tr w:rsidR="00241FAA" w14:paraId="3A0AD4FB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B376" w14:textId="77777777" w:rsidR="00241FAA" w:rsidRDefault="00000000">
            <w:pPr>
              <w:pStyle w:val="vgutTableText"/>
            </w:pPr>
            <w:r>
              <w:t>Учетные данные пользователей (ФИО, email, роль, класс/группа, хеш пароля)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6E5D" w14:textId="77777777" w:rsidR="00241FAA" w:rsidRDefault="00000000">
            <w:pPr>
              <w:pStyle w:val="vgutTableText"/>
            </w:pPr>
            <w:r>
              <w:t>Вводятся при регистрации; хранятся в собственной базе данных</w:t>
            </w:r>
          </w:p>
        </w:tc>
      </w:tr>
      <w:tr w:rsidR="00241FAA" w14:paraId="7AED4383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69F0" w14:textId="77777777" w:rsidR="00241FAA" w:rsidRDefault="00000000">
            <w:pPr>
              <w:pStyle w:val="vgutTableText"/>
            </w:pPr>
            <w:r>
              <w:t>Каталог химических веществ (название, формула, цвет, свойства, опасность)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0457" w14:textId="77777777" w:rsidR="00241FAA" w:rsidRDefault="00000000">
            <w:pPr>
              <w:pStyle w:val="vgutTableText"/>
            </w:pPr>
            <w:r>
              <w:t>Встроенная база данных, наполняется разработчиками и экспертами-химиками</w:t>
            </w:r>
          </w:p>
        </w:tc>
      </w:tr>
      <w:tr w:rsidR="00241FAA" w14:paraId="26CBAAF8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E47C" w14:textId="77777777" w:rsidR="00241FAA" w:rsidRDefault="00000000">
            <w:pPr>
              <w:pStyle w:val="vgutTableText"/>
            </w:pPr>
            <w:r>
              <w:t>Каталог лабораторного оборудования (название, тип, изображение)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876" w14:textId="77777777" w:rsidR="00241FAA" w:rsidRDefault="00000000">
            <w:pPr>
              <w:pStyle w:val="vgutTableText"/>
            </w:pPr>
            <w:r>
              <w:t>Встроенная база данных</w:t>
            </w:r>
          </w:p>
        </w:tc>
      </w:tr>
      <w:tr w:rsidR="00241FAA" w14:paraId="584A4389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A88F" w14:textId="77777777" w:rsidR="00241FAA" w:rsidRDefault="00000000">
            <w:pPr>
              <w:pStyle w:val="vgutTableText"/>
            </w:pPr>
            <w:r>
              <w:t>База химических реакций (реагенты, условия, продукты, тип реакции, визуальные эффекты)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6632" w14:textId="77777777" w:rsidR="00241FAA" w:rsidRDefault="00000000">
            <w:pPr>
              <w:pStyle w:val="vgutTableText"/>
            </w:pPr>
            <w:r>
              <w:t>Встроенная база данных и расширение преподавателем</w:t>
            </w:r>
          </w:p>
        </w:tc>
      </w:tr>
      <w:tr w:rsidR="00241FAA" w14:paraId="6104E458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C187" w14:textId="77777777" w:rsidR="00241FAA" w:rsidRDefault="00000000">
            <w:pPr>
              <w:pStyle w:val="vgutTableText"/>
            </w:pPr>
            <w:r>
              <w:t>Тема, сценарий и задание занятия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1AF5" w14:textId="77777777" w:rsidR="00241FAA" w:rsidRDefault="00000000">
            <w:pPr>
              <w:pStyle w:val="vgutTableText"/>
            </w:pPr>
            <w:r>
              <w:t>Создаётся преподавателем вручную</w:t>
            </w:r>
          </w:p>
        </w:tc>
      </w:tr>
      <w:tr w:rsidR="00241FAA" w14:paraId="5F33874B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FEC7" w14:textId="77777777" w:rsidR="00241FAA" w:rsidRDefault="00000000">
            <w:pPr>
              <w:pStyle w:val="vgutTableText"/>
            </w:pPr>
            <w:r>
              <w:t>Ответ ученика и результат проверки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E6F8" w14:textId="77777777" w:rsidR="00241FAA" w:rsidRDefault="00000000">
            <w:pPr>
              <w:pStyle w:val="vgutTableText"/>
            </w:pPr>
            <w:r>
              <w:t>Формируется системой при нажатии кнопки «Сдать результат»</w:t>
            </w:r>
          </w:p>
        </w:tc>
      </w:tr>
      <w:tr w:rsidR="00241FAA" w14:paraId="23DA507A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21DC" w14:textId="77777777" w:rsidR="00241FAA" w:rsidRDefault="00000000">
            <w:pPr>
              <w:pStyle w:val="vgutTableText"/>
            </w:pPr>
            <w:r>
              <w:t>Объяснение ошибки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1D80E" w14:textId="77777777" w:rsidR="00241FAA" w:rsidRDefault="00000000">
            <w:pPr>
              <w:pStyle w:val="vgutTableText"/>
            </w:pPr>
            <w:r>
              <w:t>Генерируется системой на основе эталона</w:t>
            </w:r>
          </w:p>
        </w:tc>
      </w:tr>
      <w:tr w:rsidR="00241FAA" w14:paraId="5E16E2A7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256D" w14:textId="77777777" w:rsidR="00241FAA" w:rsidRDefault="00000000">
            <w:pPr>
              <w:pStyle w:val="vgutTableText"/>
            </w:pPr>
            <w:r>
              <w:t>История занятий и успеваемости (попытки, ошибки, оценки)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768E" w14:textId="77777777" w:rsidR="00241FAA" w:rsidRDefault="00000000">
            <w:pPr>
              <w:pStyle w:val="vgutTableText"/>
            </w:pPr>
            <w:r>
              <w:t>Формируется системой автоматически при каждом действии ученика</w:t>
            </w:r>
          </w:p>
        </w:tc>
      </w:tr>
      <w:tr w:rsidR="00241FAA" w14:paraId="548C12DE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FBEF" w14:textId="77777777" w:rsidR="00241FAA" w:rsidRDefault="00000000">
            <w:pPr>
              <w:pStyle w:val="vgutTableText"/>
            </w:pPr>
            <w:r>
              <w:t>Статистика прогресса (графики, средний балл, слабые места)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BC70" w14:textId="77777777" w:rsidR="00241FAA" w:rsidRDefault="00000000">
            <w:pPr>
              <w:pStyle w:val="vgutTableText"/>
            </w:pPr>
            <w:r>
              <w:t>Агрегируется системой на основе истории выполнения</w:t>
            </w:r>
          </w:p>
        </w:tc>
      </w:tr>
      <w:tr w:rsidR="00241FAA" w14:paraId="7C1B4E93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CA3FF" w14:textId="77777777" w:rsidR="00241FAA" w:rsidRDefault="00000000">
            <w:pPr>
              <w:pStyle w:val="vgutTableText"/>
            </w:pPr>
            <w:r>
              <w:t>Сообщения в чате преподаватель – ученик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1CD8" w14:textId="77777777" w:rsidR="00241FAA" w:rsidRDefault="00000000">
            <w:pPr>
              <w:pStyle w:val="vgutTableText"/>
            </w:pPr>
            <w:r>
              <w:t>Вводятся пользователями; сохраняются в истории занятия</w:t>
            </w:r>
          </w:p>
        </w:tc>
      </w:tr>
      <w:tr w:rsidR="00241FAA" w14:paraId="4DBE0E57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61E0" w14:textId="77777777" w:rsidR="00241FAA" w:rsidRDefault="00000000">
            <w:pPr>
              <w:pStyle w:val="vgutTableText"/>
            </w:pPr>
            <w:r>
              <w:t>Настройки пользователя (язык, тема оформления)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AD9B" w14:textId="77777777" w:rsidR="00241FAA" w:rsidRDefault="00000000">
            <w:pPr>
              <w:pStyle w:val="vgutTableText"/>
            </w:pPr>
            <w:r>
              <w:t>Указываются пользователем; хранятся в профиле</w:t>
            </w:r>
          </w:p>
        </w:tc>
      </w:tr>
      <w:tr w:rsidR="00241FAA" w14:paraId="0C162AF4" w14:textId="77777777" w:rsidTr="0027463D"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0357" w14:textId="77777777" w:rsidR="00241FAA" w:rsidRDefault="00000000">
            <w:pPr>
              <w:pStyle w:val="vgutTableText"/>
            </w:pPr>
            <w:r>
              <w:t>Согласие на обработку персональных данных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CB04" w14:textId="77777777" w:rsidR="00241FAA" w:rsidRDefault="00000000">
            <w:pPr>
              <w:pStyle w:val="vgutTableText"/>
            </w:pPr>
            <w:r>
              <w:t>Запрашивается явным образом при регистрации</w:t>
            </w:r>
          </w:p>
        </w:tc>
      </w:tr>
    </w:tbl>
    <w:p w14:paraId="497A8597" w14:textId="77777777" w:rsidR="00241FAA" w:rsidRDefault="00241FAA">
      <w:pPr>
        <w:pStyle w:val="vgutTableName"/>
      </w:pPr>
    </w:p>
    <w:p w14:paraId="7C63DF79" w14:textId="77777777" w:rsidR="00241FAA" w:rsidRDefault="00000000">
      <w:pPr>
        <w:pStyle w:val="2"/>
      </w:pPr>
      <w:bookmarkStart w:id="17" w:name="_Toc9001018"/>
      <w:r>
        <w:lastRenderedPageBreak/>
        <w:t>Обзор аналогов</w:t>
      </w:r>
      <w:bookmarkEnd w:id="17"/>
    </w:p>
    <w:p w14:paraId="1E811B32" w14:textId="77777777" w:rsidR="00241FAA" w:rsidRDefault="00000000">
      <w:r>
        <w:t>Перед началом проектирования были рассмотрены существующие решения для виртуального проведения лабораторных работ по химии. Для анализа выбраны три наиболее известных продукта.</w:t>
      </w:r>
    </w:p>
    <w:p w14:paraId="59FD18EA" w14:textId="77777777" w:rsidR="00241FAA" w:rsidRDefault="00000000">
      <w:r>
        <w:t>1. ChemCollective Virtual Lab – бесплатная виртуальная лаборатория, разработанная в Университете Карнеги – Меллона (США). Ученик переносит реагенты со склада на рабочий стол и смешивает их, а система рассчитывает состав получившегося раствора. Для преподавателей предусмотрены готовые задания и задачи с автоматической проверкой. Плюсы: бесплатное использование, работа в браузере, большая библиотека заданий. Минусы: англоязычный интерфейс, моделируются главным образом водные растворы, нет управления занятием в реальном времени и обратной связи от преподавателя во время работы.</w:t>
      </w:r>
    </w:p>
    <w:p w14:paraId="5DB1BB59" w14:textId="77777777" w:rsidR="00241FAA" w:rsidRDefault="00000000">
      <w:r>
        <w:t>2. PhET Interactive Simulations – набор бесплатных интерактивных симуляций Университета Колорадо в Боулдере (США) по физике, химии и другим предметам. Плюсы: бесплатное использование, наглядность, наличие русскоязычной версии. Минусы: каждая симуляция посвящена отдельной теме, нет выдачи реагентов преподавателем, нет заданий с проверкой и журнала успеваемости учеников.</w:t>
      </w:r>
    </w:p>
    <w:p w14:paraId="066D2638" w14:textId="77777777" w:rsidR="00241FAA" w:rsidRDefault="00000000">
      <w:r>
        <w:t>3. Labster – коммерческая платформа виртуальных лабораторий с трехмерными симуляциями экспериментов. Плюсы: высокая реалистичность, сюжетные сценарии, инструменты для преподавателя. Минусы: платная лицензия, ориентация на зарубежные программы обучения, высокие требования к ресурсам компьютера из-за трехмерной графики, что критично для школ со старым парком техники.</w:t>
      </w:r>
    </w:p>
    <w:p w14:paraId="245FE080" w14:textId="77777777" w:rsidR="00241FAA" w:rsidRDefault="00000000">
      <w:r>
        <w:t>Сравнительная характеристика аналогов и разрабатываемой системы представлена в таблице 4.</w:t>
      </w:r>
    </w:p>
    <w:p w14:paraId="0D346425" w14:textId="77777777" w:rsidR="00241FAA" w:rsidRDefault="00000000">
      <w:pPr>
        <w:pStyle w:val="vgutTableName"/>
        <w:keepNext/>
      </w:pPr>
      <w:r>
        <w:t>Таблица 4 – Сравнение аналогов и разрабатываемой системы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2400"/>
        <w:gridCol w:w="1900"/>
        <w:gridCol w:w="1900"/>
        <w:gridCol w:w="1900"/>
        <w:gridCol w:w="2105"/>
      </w:tblGrid>
      <w:tr w:rsidR="00241FAA" w14:paraId="2760E018" w14:textId="77777777" w:rsidTr="0027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AA85" w14:textId="77777777" w:rsidR="00241FAA" w:rsidRDefault="00000000">
            <w:pPr>
              <w:pStyle w:val="vgutTableText"/>
              <w:jc w:val="center"/>
            </w:pPr>
            <w:r>
              <w:t>Критерий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48A4E" w14:textId="77777777" w:rsidR="00241FAA" w:rsidRDefault="00000000">
            <w:pPr>
              <w:pStyle w:val="vgutTableText"/>
              <w:jc w:val="center"/>
            </w:pPr>
            <w:r>
              <w:t>ChemCollective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B1F1" w14:textId="77777777" w:rsidR="00241FAA" w:rsidRDefault="00000000">
            <w:pPr>
              <w:pStyle w:val="vgutTableText"/>
              <w:jc w:val="center"/>
            </w:pPr>
            <w:r>
              <w:t>PhET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620F" w14:textId="77777777" w:rsidR="00241FAA" w:rsidRDefault="00000000">
            <w:pPr>
              <w:pStyle w:val="vgutTableText"/>
              <w:jc w:val="center"/>
            </w:pPr>
            <w:r>
              <w:t>Labster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CECA" w14:textId="77777777" w:rsidR="00241FAA" w:rsidRDefault="00000000">
            <w:pPr>
              <w:pStyle w:val="vgutTableText"/>
              <w:jc w:val="center"/>
            </w:pPr>
            <w:r>
              <w:t>ВХЛ</w:t>
            </w:r>
          </w:p>
        </w:tc>
      </w:tr>
      <w:tr w:rsidR="00241FAA" w14:paraId="65D78A0A" w14:textId="77777777" w:rsidTr="0027463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1C1D9" w14:textId="77777777" w:rsidR="00241FAA" w:rsidRDefault="00000000">
            <w:pPr>
              <w:pStyle w:val="vgutTableText"/>
            </w:pPr>
            <w:r>
              <w:t>Стоимость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8675" w14:textId="77777777" w:rsidR="00241FAA" w:rsidRDefault="00000000">
            <w:pPr>
              <w:pStyle w:val="vgutTableText"/>
            </w:pPr>
            <w:r>
              <w:t>Бесплатно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348A" w14:textId="77777777" w:rsidR="00241FAA" w:rsidRDefault="00000000">
            <w:pPr>
              <w:pStyle w:val="vgutTableText"/>
            </w:pPr>
            <w:r>
              <w:t>Бесплатно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3354" w14:textId="77777777" w:rsidR="00241FAA" w:rsidRDefault="00000000">
            <w:pPr>
              <w:pStyle w:val="vgutTableText"/>
            </w:pPr>
            <w:r>
              <w:t>Платная лицензия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E2E6" w14:textId="77777777" w:rsidR="00241FAA" w:rsidRDefault="00000000">
            <w:pPr>
              <w:pStyle w:val="vgutTableText"/>
            </w:pPr>
            <w:r>
              <w:t>Бесплатно (свободные библиотеки)</w:t>
            </w:r>
          </w:p>
        </w:tc>
      </w:tr>
      <w:tr w:rsidR="00241FAA" w14:paraId="10BE9449" w14:textId="77777777" w:rsidTr="0027463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77E79" w14:textId="77777777" w:rsidR="00241FAA" w:rsidRDefault="00000000">
            <w:pPr>
              <w:pStyle w:val="vgutTableText"/>
            </w:pPr>
            <w:r>
              <w:t>Русскоязычный интерфейс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9D75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5F82" w14:textId="77777777" w:rsidR="00241FAA" w:rsidRDefault="00000000">
            <w:pPr>
              <w:pStyle w:val="vgutTableText"/>
            </w:pPr>
            <w:r>
              <w:t>Да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B514" w14:textId="77777777" w:rsidR="00241FAA" w:rsidRDefault="00000000">
            <w:pPr>
              <w:pStyle w:val="vgutTableText"/>
            </w:pPr>
            <w:r>
              <w:t>Ограничено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723F" w14:textId="77777777" w:rsidR="00241FAA" w:rsidRDefault="00000000">
            <w:pPr>
              <w:pStyle w:val="vgutTableText"/>
            </w:pPr>
            <w:r>
              <w:t>Да</w:t>
            </w:r>
          </w:p>
        </w:tc>
      </w:tr>
      <w:tr w:rsidR="00241FAA" w14:paraId="2FD2CB88" w14:textId="77777777" w:rsidTr="0027463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B6D3D" w14:textId="77777777" w:rsidR="00241FAA" w:rsidRDefault="00000000">
            <w:pPr>
              <w:pStyle w:val="vgutTableText"/>
            </w:pPr>
            <w:r>
              <w:t>Выдача реагентов преподавателем в реальном времени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AA42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6B6F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069C6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B2B7" w14:textId="77777777" w:rsidR="00241FAA" w:rsidRDefault="00000000">
            <w:pPr>
              <w:pStyle w:val="vgutTableText"/>
            </w:pPr>
            <w:r>
              <w:t>Да</w:t>
            </w:r>
          </w:p>
        </w:tc>
      </w:tr>
      <w:tr w:rsidR="00241FAA" w14:paraId="5C7C946A" w14:textId="77777777" w:rsidTr="0027463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6EAF6" w14:textId="77777777" w:rsidR="00241FAA" w:rsidRDefault="00000000">
            <w:pPr>
              <w:pStyle w:val="vgutTableText"/>
            </w:pPr>
            <w:r>
              <w:t xml:space="preserve">Автоматическая проверка ответа с объяснением </w:t>
            </w:r>
            <w:r>
              <w:lastRenderedPageBreak/>
              <w:t>ошибки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AEF2" w14:textId="77777777" w:rsidR="00241FAA" w:rsidRDefault="00000000">
            <w:pPr>
              <w:pStyle w:val="vgutTableText"/>
            </w:pPr>
            <w:r>
              <w:lastRenderedPageBreak/>
              <w:t>Частично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29A5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6D78" w14:textId="77777777" w:rsidR="00241FAA" w:rsidRDefault="00000000">
            <w:pPr>
              <w:pStyle w:val="vgutTableText"/>
            </w:pPr>
            <w:r>
              <w:t>Да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55DB" w14:textId="77777777" w:rsidR="00241FAA" w:rsidRDefault="00000000">
            <w:pPr>
              <w:pStyle w:val="vgutTableText"/>
            </w:pPr>
            <w:r>
              <w:t>Да</w:t>
            </w:r>
          </w:p>
        </w:tc>
      </w:tr>
      <w:tr w:rsidR="00241FAA" w14:paraId="10B9EEBD" w14:textId="77777777" w:rsidTr="0027463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88E4" w14:textId="77777777" w:rsidR="00241FAA" w:rsidRDefault="00000000">
            <w:pPr>
              <w:pStyle w:val="vgutTableText"/>
            </w:pPr>
            <w:r>
              <w:t>Чат преподавателя с учеником во время работы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5943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2F4A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FC74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CE6D" w14:textId="77777777" w:rsidR="00241FAA" w:rsidRDefault="00000000">
            <w:pPr>
              <w:pStyle w:val="vgutTableText"/>
            </w:pPr>
            <w:r>
              <w:t>Да</w:t>
            </w:r>
          </w:p>
        </w:tc>
      </w:tr>
      <w:tr w:rsidR="00241FAA" w14:paraId="58092162" w14:textId="77777777" w:rsidTr="0027463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728B" w14:textId="77777777" w:rsidR="00241FAA" w:rsidRDefault="00000000">
            <w:pPr>
              <w:pStyle w:val="vgutTableText"/>
            </w:pPr>
            <w:r>
              <w:t>Аналитика успеваемости по темам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2CF2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E959" w14:textId="77777777" w:rsidR="00241FAA" w:rsidRDefault="00000000">
            <w:pPr>
              <w:pStyle w:val="vgutTableText"/>
            </w:pPr>
            <w:r>
              <w:t>Нет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E655" w14:textId="77777777" w:rsidR="00241FAA" w:rsidRDefault="00000000">
            <w:pPr>
              <w:pStyle w:val="vgutTableText"/>
            </w:pPr>
            <w:r>
              <w:t>Частично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0D0A" w14:textId="77777777" w:rsidR="00241FAA" w:rsidRDefault="00000000">
            <w:pPr>
              <w:pStyle w:val="vgutTableText"/>
            </w:pPr>
            <w:r>
              <w:t>Да</w:t>
            </w:r>
          </w:p>
        </w:tc>
      </w:tr>
      <w:tr w:rsidR="00241FAA" w14:paraId="55B684CC" w14:textId="77777777" w:rsidTr="0027463D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83E4" w14:textId="77777777" w:rsidR="00241FAA" w:rsidRDefault="00000000">
            <w:pPr>
              <w:pStyle w:val="vgutTableText"/>
            </w:pPr>
            <w:r>
              <w:t>Требования к ПК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B320" w14:textId="77777777" w:rsidR="00241FAA" w:rsidRDefault="00000000">
            <w:pPr>
              <w:pStyle w:val="vgutTableText"/>
            </w:pPr>
            <w:r>
              <w:t>Средние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7851" w14:textId="77777777" w:rsidR="00241FAA" w:rsidRDefault="00000000">
            <w:pPr>
              <w:pStyle w:val="vgutTableText"/>
            </w:pPr>
            <w:r>
              <w:t>Низкие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7CEA" w14:textId="77777777" w:rsidR="00241FAA" w:rsidRDefault="00000000">
            <w:pPr>
              <w:pStyle w:val="vgutTableText"/>
            </w:pPr>
            <w:r>
              <w:t>Высокие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ED69" w14:textId="77777777" w:rsidR="00241FAA" w:rsidRDefault="00000000">
            <w:pPr>
              <w:pStyle w:val="vgutTableText"/>
            </w:pPr>
            <w:r>
              <w:t>Низкие (Celeron, 4 ГБ)</w:t>
            </w:r>
          </w:p>
        </w:tc>
      </w:tr>
    </w:tbl>
    <w:p w14:paraId="56117407" w14:textId="77777777" w:rsidR="00241FAA" w:rsidRDefault="00241FAA">
      <w:pPr>
        <w:pStyle w:val="vgutTableName"/>
      </w:pPr>
    </w:p>
    <w:p w14:paraId="769D1C49" w14:textId="77777777" w:rsidR="00241FAA" w:rsidRDefault="00000000">
      <w:r>
        <w:t>На основе проведенного анализа сформулированы ключевые требования к проектируемой системе. Система должна обеспечивать единое информационное пространство преподавателя и учеников, работать в веб-браузере без установки дополнительного ПО и предоставлять преподавателю простой контроль над тем, какие реагенты видит каждый ученик. Особое внимание необходимо уделить объяснению ошибок ученика и оперативной обратной связи, а также умеренным требованиям к ресурсам компьютера.</w:t>
      </w:r>
    </w:p>
    <w:p w14:paraId="0453245E" w14:textId="77777777" w:rsidR="00241FAA" w:rsidRDefault="00000000">
      <w:pPr>
        <w:pStyle w:val="2"/>
      </w:pPr>
      <w:bookmarkStart w:id="18" w:name="_Toc9001019"/>
      <w:r>
        <w:t>Основные риски</w:t>
      </w:r>
      <w:bookmarkEnd w:id="18"/>
    </w:p>
    <w:p w14:paraId="04A6E9C4" w14:textId="77777777" w:rsidR="00241FAA" w:rsidRDefault="00000000">
      <w:r>
        <w:t>При создании и эксплуатации системы возможны риски, которые могут повлиять на достижение целей проекта. Основные риски и меры по их снижению представлены в таблице 5.</w:t>
      </w:r>
    </w:p>
    <w:p w14:paraId="1262BFD9" w14:textId="77777777" w:rsidR="00241FAA" w:rsidRDefault="00000000">
      <w:pPr>
        <w:pStyle w:val="vgutTableName"/>
        <w:keepNext/>
      </w:pPr>
      <w:r>
        <w:t>Таблица 5 – Основные риски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3100"/>
        <w:gridCol w:w="3400"/>
        <w:gridCol w:w="3705"/>
      </w:tblGrid>
      <w:tr w:rsidR="00241FAA" w14:paraId="4A14B8B7" w14:textId="77777777" w:rsidTr="0027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B1C9" w14:textId="77777777" w:rsidR="00241FAA" w:rsidRDefault="00000000">
            <w:pPr>
              <w:pStyle w:val="vgutTableText"/>
              <w:jc w:val="center"/>
            </w:pPr>
            <w:r>
              <w:t>Причина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5094" w14:textId="77777777" w:rsidR="00241FAA" w:rsidRDefault="00000000">
            <w:pPr>
              <w:pStyle w:val="vgutTableText"/>
              <w:jc w:val="center"/>
            </w:pPr>
            <w:r>
              <w:t>Последствие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E840" w14:textId="77777777" w:rsidR="00241FAA" w:rsidRDefault="00000000">
            <w:pPr>
              <w:pStyle w:val="vgutTableText"/>
              <w:jc w:val="center"/>
            </w:pPr>
            <w:r>
              <w:t>Меры по снижению риска</w:t>
            </w:r>
          </w:p>
        </w:tc>
      </w:tr>
      <w:tr w:rsidR="00241FAA" w14:paraId="26F376A2" w14:textId="77777777" w:rsidTr="0027463D"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19AD" w14:textId="77777777" w:rsidR="00241FAA" w:rsidRDefault="00000000">
            <w:pPr>
              <w:pStyle w:val="vgutTableText"/>
            </w:pPr>
            <w:r>
              <w:t>Недостоверность химических реакций в базе (ошибки в формулах, условиях или продуктах)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C97B" w14:textId="77777777" w:rsidR="00241FAA" w:rsidRDefault="00000000">
            <w:pPr>
              <w:pStyle w:val="vgutTableText"/>
            </w:pPr>
            <w:r>
              <w:t>Ученики усваивают неправильные знания, преподаватели теряют доверие к системе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400A" w14:textId="77777777" w:rsidR="00241FAA" w:rsidRDefault="00000000">
            <w:pPr>
              <w:pStyle w:val="vgutTableText"/>
            </w:pPr>
            <w:r>
              <w:t>Проверка каждой реакции каталога по учебнику; возможность исправления записей в каталоге</w:t>
            </w:r>
          </w:p>
        </w:tc>
      </w:tr>
      <w:tr w:rsidR="00241FAA" w14:paraId="296D16E7" w14:textId="77777777" w:rsidTr="0027463D"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E4C3" w14:textId="77777777" w:rsidR="00241FAA" w:rsidRDefault="00000000">
            <w:pPr>
              <w:pStyle w:val="vgutTableText"/>
            </w:pPr>
            <w:r>
              <w:t>Технический сбой во время урока (падение сервера, потеря соединения)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0AB8" w14:textId="77777777" w:rsidR="00241FAA" w:rsidRDefault="00000000">
            <w:pPr>
              <w:pStyle w:val="vgutTableText"/>
            </w:pPr>
            <w:r>
              <w:t>Срыв занятия, потеря времени, недовольство пользователей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314AE" w14:textId="77777777" w:rsidR="00241FAA" w:rsidRDefault="00000000">
            <w:pPr>
              <w:pStyle w:val="vgutTableText"/>
            </w:pPr>
            <w:r>
              <w:t>Хранение состояния занятия в БД; восстановление состояния после разрыва соединения</w:t>
            </w:r>
          </w:p>
        </w:tc>
      </w:tr>
      <w:tr w:rsidR="00241FAA" w14:paraId="380FF99B" w14:textId="77777777" w:rsidTr="0027463D"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5E87" w14:textId="77777777" w:rsidR="00241FAA" w:rsidRDefault="00000000">
            <w:pPr>
              <w:pStyle w:val="vgutTableText"/>
            </w:pPr>
            <w:r>
              <w:t>Низкая производительность на слабых устройствах старых компьютеров в школах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4D3C" w14:textId="77777777" w:rsidR="00241FAA" w:rsidRDefault="00000000">
            <w:pPr>
              <w:pStyle w:val="vgutTableText"/>
            </w:pPr>
            <w:r>
              <w:t>Невозможность использования в учреждениях с устаревшей техникой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0216" w14:textId="77777777" w:rsidR="00241FAA" w:rsidRDefault="00000000">
            <w:pPr>
              <w:pStyle w:val="vgutTableText"/>
            </w:pPr>
            <w:r>
              <w:t>Легкая двумерная анимация на CSS и Canvas, отказ от трехмерной графики</w:t>
            </w:r>
          </w:p>
        </w:tc>
      </w:tr>
      <w:tr w:rsidR="00241FAA" w14:paraId="10E675BC" w14:textId="77777777" w:rsidTr="0027463D"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93A3" w14:textId="77777777" w:rsidR="00241FAA" w:rsidRDefault="00000000">
            <w:pPr>
              <w:pStyle w:val="vgutTableText"/>
            </w:pPr>
            <w:r>
              <w:t>Некорректная автоматическая проверка ответов (ошибки в эталонных ответах или алгоритме)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B65E" w14:textId="77777777" w:rsidR="00241FAA" w:rsidRDefault="00000000">
            <w:pPr>
              <w:pStyle w:val="vgutTableText"/>
            </w:pPr>
            <w:r>
              <w:t>Необъективная оценка знаний, демотивация учеников, конфликты с преподавателями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3267" w14:textId="77777777" w:rsidR="00241FAA" w:rsidRDefault="00000000">
            <w:pPr>
              <w:pStyle w:val="vgutTableText"/>
            </w:pPr>
            <w:r>
              <w:t>Итоговую оценку выставляет преподаватель; эталоны проверяются до публикации занятия</w:t>
            </w:r>
          </w:p>
        </w:tc>
      </w:tr>
      <w:tr w:rsidR="00241FAA" w14:paraId="38D97880" w14:textId="77777777" w:rsidTr="0027463D"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5861" w14:textId="77777777" w:rsidR="00241FAA" w:rsidRDefault="00000000">
            <w:pPr>
              <w:pStyle w:val="vgutTableText"/>
            </w:pPr>
            <w:r>
              <w:lastRenderedPageBreak/>
              <w:t>Сопротивление преподавателей внедрению из-за сложности интерфейса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6C16" w14:textId="77777777" w:rsidR="00241FAA" w:rsidRDefault="00000000">
            <w:pPr>
              <w:pStyle w:val="vgutTableText"/>
            </w:pPr>
            <w:r>
              <w:t>Низкое использование системы, недостижение образовательных целей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62BB" w14:textId="77777777" w:rsidR="00241FAA" w:rsidRDefault="00000000">
            <w:pPr>
              <w:pStyle w:val="vgutTableText"/>
            </w:pPr>
            <w:r>
              <w:t>Простой интерфейс с переносом элементов мышью; краткая инструкция пользователя</w:t>
            </w:r>
          </w:p>
        </w:tc>
      </w:tr>
      <w:tr w:rsidR="00241FAA" w14:paraId="44F11626" w14:textId="77777777" w:rsidTr="0027463D"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094CE" w14:textId="77777777" w:rsidR="00241FAA" w:rsidRDefault="00000000">
            <w:pPr>
              <w:pStyle w:val="vgutTableText"/>
            </w:pPr>
            <w:r>
              <w:t>Утечка персональных данных учеников при компрометации базы данных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4F31" w14:textId="77777777" w:rsidR="00241FAA" w:rsidRDefault="00000000">
            <w:pPr>
              <w:pStyle w:val="vgutTableText"/>
            </w:pPr>
            <w:r>
              <w:t>Юридические последствия по 152-ФЗ, репутационный ущерб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F905" w14:textId="77777777" w:rsidR="00241FAA" w:rsidRDefault="00000000">
            <w:pPr>
              <w:pStyle w:val="vgutTableText"/>
            </w:pPr>
            <w:r>
              <w:t>Хранение паролей в виде хеша, разграничение доступа, защищенное соединение HTTPS</w:t>
            </w:r>
          </w:p>
        </w:tc>
      </w:tr>
    </w:tbl>
    <w:p w14:paraId="6FEB87C5" w14:textId="77777777" w:rsidR="00241FAA" w:rsidRDefault="00241FAA">
      <w:pPr>
        <w:pStyle w:val="vgutTableName"/>
      </w:pPr>
    </w:p>
    <w:p w14:paraId="39C473D9" w14:textId="77777777" w:rsidR="00241FAA" w:rsidRDefault="00000000">
      <w:pPr>
        <w:pStyle w:val="2"/>
      </w:pPr>
      <w:bookmarkStart w:id="19" w:name="_Toc9001020"/>
      <w:r>
        <w:t>Этические и правовые ограничения</w:t>
      </w:r>
      <w:bookmarkEnd w:id="19"/>
    </w:p>
    <w:p w14:paraId="409D193C" w14:textId="77777777" w:rsidR="00241FAA" w:rsidRDefault="00000000">
      <w:r>
        <w:t>Система обрабатывает чувствительные данные двух видов: персональные данные пользователей (ФИО, email, класс) и учебные данные (результаты выполнения заданий, прогресс, история ошибок). В совокупности эти данные позволяют составить полный профиль успеваемости ученика.</w:t>
      </w:r>
    </w:p>
    <w:p w14:paraId="65DDDE9F" w14:textId="77777777" w:rsidR="00241FAA" w:rsidRDefault="00000000">
      <w:r>
        <w:t>Потенциальным вредом является возможность дискриминации учеников на основе их результатов или некорректной автоматической проверки ответов. Преподаватель остаётся ответственным за итоговую оценку, система предоставляет лишь рекомендательный инструмент.</w:t>
      </w:r>
    </w:p>
    <w:p w14:paraId="0BB27313" w14:textId="77777777" w:rsidR="00241FAA" w:rsidRDefault="00000000">
      <w:r>
        <w:t>Правовые ограничения, применимые к системе:</w:t>
      </w:r>
    </w:p>
    <w:p w14:paraId="57F5564D" w14:textId="77777777" w:rsidR="00241FAA" w:rsidRDefault="00000000">
      <w:pPr>
        <w:pStyle w:val="a0"/>
      </w:pPr>
      <w:r>
        <w:t>обязательное получение согласия родителей на обработку персональных данных несовершеннолетних учеников до начала использования системы;</w:t>
      </w:r>
    </w:p>
    <w:p w14:paraId="79FC9CDD" w14:textId="77777777" w:rsidR="00241FAA" w:rsidRDefault="00000000">
      <w:pPr>
        <w:pStyle w:val="a0"/>
      </w:pPr>
      <w:r>
        <w:t>соответствие требованиям Федерального закона от 27.07.2006 № 152-ФЗ «О персональных данных»;</w:t>
      </w:r>
    </w:p>
    <w:p w14:paraId="6B1AC2C4" w14:textId="77777777" w:rsidR="00241FAA" w:rsidRDefault="00000000">
      <w:pPr>
        <w:pStyle w:val="a0"/>
      </w:pPr>
      <w:r>
        <w:t>соответствие требованиям Федерального закона от 27.07.2006 № 149-ФЗ «Об информации, информационных технологиях и о защите информации»;</w:t>
      </w:r>
    </w:p>
    <w:p w14:paraId="7CAEDC66" w14:textId="77777777" w:rsidR="00241FAA" w:rsidRDefault="00000000">
      <w:pPr>
        <w:pStyle w:val="a0"/>
      </w:pPr>
      <w:r>
        <w:t>соответствие федеральным государственным образовательным стандартам (ФГОС) для использования в образовательном процессе;</w:t>
      </w:r>
    </w:p>
    <w:p w14:paraId="5B4A375B" w14:textId="77777777" w:rsidR="00241FAA" w:rsidRDefault="00000000">
      <w:pPr>
        <w:pStyle w:val="a0"/>
      </w:pPr>
      <w:r>
        <w:t>обеспечение права пользователя на доступ к своим данным, их изменение и удаление по запросу;</w:t>
      </w:r>
    </w:p>
    <w:p w14:paraId="493A731A" w14:textId="77777777" w:rsidR="00241FAA" w:rsidRDefault="00000000">
      <w:pPr>
        <w:pStyle w:val="a0"/>
      </w:pPr>
      <w:r>
        <w:t>ограничение доступа к результатам других учеников (каждый видит только свои результаты).</w:t>
      </w:r>
    </w:p>
    <w:p w14:paraId="625E8C80" w14:textId="77777777" w:rsidR="00241FAA" w:rsidRDefault="00000000">
      <w:pPr>
        <w:pStyle w:val="1"/>
      </w:pPr>
      <w:bookmarkStart w:id="20" w:name="_Toc9001021"/>
      <w:r>
        <w:lastRenderedPageBreak/>
        <w:t>Требования к результатам разработки</w:t>
      </w:r>
      <w:bookmarkEnd w:id="20"/>
    </w:p>
    <w:p w14:paraId="60410575" w14:textId="77777777" w:rsidR="00241FAA" w:rsidRDefault="00000000">
      <w:pPr>
        <w:pStyle w:val="2"/>
      </w:pPr>
      <w:bookmarkStart w:id="21" w:name="_Toc9001022"/>
      <w:r>
        <w:t>Принцип работы программы</w:t>
      </w:r>
      <w:bookmarkEnd w:id="21"/>
    </w:p>
    <w:p w14:paraId="397B361E" w14:textId="77777777" w:rsidR="00241FAA" w:rsidRDefault="00000000">
      <w:r>
        <w:t>Разрабатываемая информационная система представляет собой централизованное веб-ориентированное решение, предназначенное для проведения виртуальных лабораторных работ по химии. Архитектурно система состоит из трех основных компонентов: клиентской части в виде веб-интерфейса, который работает в браузере и разделен по ролям пользователей, серверной части, реализованной на языке Python с использованием микрофреймворка Flask, и реляционной базы данных для хранения информации о пользователях, каталогах, занятиях и результатах. Обмен изменениями между преподавателем и учениками в реальном времени организуется по технологии WebSocket.</w:t>
      </w:r>
    </w:p>
    <w:p w14:paraId="46D7E3DB" w14:textId="77777777" w:rsidR="00241FAA" w:rsidRDefault="00000000">
      <w:r>
        <w:t>Основной рабочий цикл системы организован с учетом двух ключевых ролей пользователей. Для преподавателя процесс начинается с авторизации и создания занятия: он выбирает тему, получает рекомендованный набор реагентов и переносит необходимые вещества и оборудование из общей библиотеки в зону «Доступно ученикам». После этого преподаватель пишет задание и отправляет его всем ученикам одновременно. Во время занятия он видит статус каждого ученика (выполняет, сдал, ошибка), получает уведомления об ошибках и при необходимости дает персональные подсказки в чате.</w:t>
      </w:r>
    </w:p>
    <w:p w14:paraId="634D22EC" w14:textId="77777777" w:rsidR="00241FAA" w:rsidRDefault="00000000">
      <w:r>
        <w:t>Ученик после авторизации подключается к занятию и видит на своем рабочем поле только те реагенты, которые выдал преподаватель, а также текст задания. Он переносит вещества в виртуальную ёмкость, наблюдает анимированную реакцию (изменение цвета, выделение газа, образование осадка), вводит ответ и нажимает «Сдать результат». Система сравнивает ответ с эталоном, показывает результат и при ошибке выводит объяснение. Все действия сохраняются в истории, на основе которой строятся графики успеваемости и отчеты.</w:t>
      </w:r>
    </w:p>
    <w:p w14:paraId="214193D3" w14:textId="77777777" w:rsidR="00241FAA" w:rsidRDefault="00000000">
      <w:r>
        <w:t>Для администратора предусмотрен отдельный раздел управления учетными записями преподавателей и учеников. Ключевыми особенностями работы системы являются выдача реагентов только преподавателем, ограничение видимости результатов (каждый ученик видит только свои), синхронизация состояния занятия не более чем за 2 секунды, а также автоматическая проверка ответов, итоговое решение по которой всегда остается за преподавателем.</w:t>
      </w:r>
    </w:p>
    <w:p w14:paraId="6BD0C231" w14:textId="77777777" w:rsidR="00241FAA" w:rsidRDefault="00000000">
      <w:pPr>
        <w:pStyle w:val="2"/>
      </w:pPr>
      <w:bookmarkStart w:id="22" w:name="_Toc9001023"/>
      <w:r>
        <w:t>Сценарии использования</w:t>
      </w:r>
      <w:bookmarkEnd w:id="22"/>
    </w:p>
    <w:p w14:paraId="42B6C903" w14:textId="77777777" w:rsidR="00241FAA" w:rsidRDefault="00000000">
      <w:r>
        <w:t xml:space="preserve">На основе описания проекта и реестра стейкхолдеров (таблица 1) разработаны пять сценариев использования системы. Каждый сценарий содержит идентификатор и наименование, </w:t>
      </w:r>
      <w:r>
        <w:lastRenderedPageBreak/>
        <w:t>основного актора, предусловие, основной поток событий, альтернативные потоки, постусловие и специальные требования. Сценарии представлены в таблицах 6–10.</w:t>
      </w:r>
    </w:p>
    <w:p w14:paraId="794A51A0" w14:textId="77777777" w:rsidR="00241FAA" w:rsidRDefault="00000000">
      <w:pPr>
        <w:pStyle w:val="vgutTableName"/>
        <w:keepNext/>
      </w:pPr>
      <w:r>
        <w:t>Таблица 6 – Сценарий использования UC-01 «Подготовка и запуск лабораторного занятия»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2500"/>
        <w:gridCol w:w="7705"/>
      </w:tblGrid>
      <w:tr w:rsidR="00241FAA" w14:paraId="66A144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69A7" w14:textId="77777777" w:rsidR="00241FAA" w:rsidRDefault="00000000">
            <w:pPr>
              <w:pStyle w:val="vgutTableText"/>
            </w:pPr>
            <w:r>
              <w:t>Идентификатор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EF53" w14:textId="77777777" w:rsidR="00241FAA" w:rsidRDefault="00000000">
            <w:pPr>
              <w:pStyle w:val="vgutTableText"/>
            </w:pPr>
            <w:r>
              <w:t>UC-01</w:t>
            </w:r>
          </w:p>
        </w:tc>
      </w:tr>
      <w:tr w:rsidR="00241FAA" w14:paraId="1CC7EA64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6A75" w14:textId="77777777" w:rsidR="00241FAA" w:rsidRDefault="00000000">
            <w:pPr>
              <w:pStyle w:val="vgutTableText"/>
            </w:pPr>
            <w:r>
              <w:t>Наименование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EADD" w14:textId="77777777" w:rsidR="00241FAA" w:rsidRDefault="00000000">
            <w:pPr>
              <w:pStyle w:val="vgutTableText"/>
            </w:pPr>
            <w:r>
              <w:t>Подготовка и запуск лабораторного занятия</w:t>
            </w:r>
          </w:p>
        </w:tc>
      </w:tr>
      <w:tr w:rsidR="00241FAA" w14:paraId="154453A6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CA75" w14:textId="77777777" w:rsidR="00241FAA" w:rsidRDefault="00000000">
            <w:pPr>
              <w:pStyle w:val="vgutTableText"/>
            </w:pPr>
            <w:r>
              <w:t>Основной актор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B2F5" w14:textId="77777777" w:rsidR="00241FAA" w:rsidRDefault="00000000">
            <w:pPr>
              <w:pStyle w:val="vgutTableText"/>
            </w:pPr>
            <w:r>
              <w:t>Преподаватель химии</w:t>
            </w:r>
          </w:p>
        </w:tc>
      </w:tr>
      <w:tr w:rsidR="00241FAA" w14:paraId="722ED4EF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9B755" w14:textId="77777777" w:rsidR="00241FAA" w:rsidRDefault="00000000">
            <w:pPr>
              <w:pStyle w:val="vgutTableText"/>
            </w:pPr>
            <w:r>
              <w:t>Предусловие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2248" w14:textId="77777777" w:rsidR="00241FAA" w:rsidRDefault="00000000">
            <w:pPr>
              <w:pStyle w:val="vgutTableText"/>
            </w:pPr>
            <w:r>
              <w:t>Преподаватель авторизован в системе; в каталоге есть вещества и оборудование; ученики зарегистрированы и входят в группу.</w:t>
            </w:r>
          </w:p>
        </w:tc>
      </w:tr>
      <w:tr w:rsidR="00241FAA" w14:paraId="61DC40E4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B82F" w14:textId="77777777" w:rsidR="00241FAA" w:rsidRDefault="00000000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9128" w14:textId="77777777" w:rsidR="00241FAA" w:rsidRDefault="00000000">
            <w:pPr>
              <w:pStyle w:val="vgutTableText"/>
            </w:pPr>
            <w:r>
              <w:t>1. Преподаватель выбирает пункт «Создать занятие» и указывает тему и группу.</w:t>
            </w:r>
          </w:p>
          <w:p w14:paraId="055E7A36" w14:textId="77777777" w:rsidR="00241FAA" w:rsidRDefault="00000000">
            <w:pPr>
              <w:pStyle w:val="vgutTableText"/>
            </w:pPr>
            <w:r>
              <w:t>2. Система предлагает рекомендованный набор реагентов и оборудования для выбранной темы.</w:t>
            </w:r>
          </w:p>
          <w:p w14:paraId="14831275" w14:textId="77777777" w:rsidR="00241FAA" w:rsidRDefault="00000000">
            <w:pPr>
              <w:pStyle w:val="vgutTableText"/>
            </w:pPr>
            <w:r>
              <w:t>3. Преподаватель переносит нужные реагенты и оборудование из общей библиотеки в зону «Доступно ученикам».</w:t>
            </w:r>
          </w:p>
          <w:p w14:paraId="0367C5C2" w14:textId="77777777" w:rsidR="00241FAA" w:rsidRDefault="00000000">
            <w:pPr>
              <w:pStyle w:val="vgutTableText"/>
            </w:pPr>
            <w:r>
              <w:t>4. Система отображает выданные реагенты и оборудование на рабочих полях подключенных учеников.</w:t>
            </w:r>
          </w:p>
          <w:p w14:paraId="3F1A603E" w14:textId="77777777" w:rsidR="00241FAA" w:rsidRDefault="00000000">
            <w:pPr>
              <w:pStyle w:val="vgutTableText"/>
            </w:pPr>
            <w:r>
              <w:t>5. Преподаватель вводит текст задания и нажимает «Отправить всем».</w:t>
            </w:r>
          </w:p>
          <w:p w14:paraId="71EB1046" w14:textId="77777777" w:rsidR="00241FAA" w:rsidRDefault="00000000">
            <w:pPr>
              <w:pStyle w:val="vgutTableText"/>
            </w:pPr>
            <w:r>
              <w:t>6. Система отображает задание у всех подключенных учеников, а преподавателю показывает список учеников со статусами.</w:t>
            </w:r>
          </w:p>
        </w:tc>
      </w:tr>
      <w:tr w:rsidR="00241FAA" w14:paraId="18273542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6795" w14:textId="77777777" w:rsidR="00241FAA" w:rsidRDefault="00000000">
            <w:pPr>
              <w:pStyle w:val="vgutTableText"/>
            </w:pPr>
            <w:r>
              <w:t>Альтернативные потоки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A987" w14:textId="77777777" w:rsidR="00241FAA" w:rsidRDefault="00000000">
            <w:pPr>
              <w:pStyle w:val="vgutTableText"/>
            </w:pPr>
            <w:r>
              <w:t>2а. Преподаватель отклоняет рекомендованный набор и формирует собственный вручную.</w:t>
            </w:r>
          </w:p>
          <w:p w14:paraId="2E407730" w14:textId="77777777" w:rsidR="00241FAA" w:rsidRDefault="00000000">
            <w:pPr>
              <w:pStyle w:val="vgutTableText"/>
            </w:pPr>
            <w:r>
              <w:t>4а. Ученик еще не подключился к занятию: реагенты и задание отображаются у него сразу после подключения.</w:t>
            </w:r>
          </w:p>
          <w:p w14:paraId="7A29296D" w14:textId="77777777" w:rsidR="00241FAA" w:rsidRDefault="00000000">
            <w:pPr>
              <w:pStyle w:val="vgutTableText"/>
            </w:pPr>
            <w:r>
              <w:t>5а. Текст задания пустой: система блокирует отправку и выводит сообщение о необходимости заполнить поле.</w:t>
            </w:r>
          </w:p>
        </w:tc>
      </w:tr>
      <w:tr w:rsidR="00241FAA" w14:paraId="020FC47E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E5CA" w14:textId="77777777" w:rsidR="00241FAA" w:rsidRDefault="00000000">
            <w:pPr>
              <w:pStyle w:val="vgutTableText"/>
            </w:pPr>
            <w:r>
              <w:t>Постусловие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54CB" w14:textId="77777777" w:rsidR="00241FAA" w:rsidRDefault="00000000">
            <w:pPr>
              <w:pStyle w:val="vgutTableText"/>
            </w:pPr>
            <w:r>
              <w:t>Занятие находится в статусе «идет»; ученики видят выданные реагенты и задание; занятие сохранено в истории.</w:t>
            </w:r>
          </w:p>
        </w:tc>
      </w:tr>
      <w:tr w:rsidR="00241FAA" w14:paraId="045624C0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D9F6" w14:textId="77777777" w:rsidR="00241FAA" w:rsidRDefault="00000000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37116" w14:textId="77777777" w:rsidR="00241FAA" w:rsidRDefault="00000000">
            <w:pPr>
              <w:pStyle w:val="vgutTableText"/>
            </w:pPr>
            <w:r>
              <w:t>Реагенты появляются у учеников не позднее 1 с, задание – не позднее 2 с; размер шрифта задания не менее 16 пунктов.</w:t>
            </w:r>
          </w:p>
        </w:tc>
      </w:tr>
    </w:tbl>
    <w:p w14:paraId="77CC7F5C" w14:textId="77777777" w:rsidR="00241FAA" w:rsidRDefault="00241FAA">
      <w:pPr>
        <w:pStyle w:val="vgutTableName"/>
      </w:pPr>
    </w:p>
    <w:p w14:paraId="7B3EF3AA" w14:textId="77777777" w:rsidR="00241FAA" w:rsidRDefault="00000000">
      <w:pPr>
        <w:pStyle w:val="vgutTableName"/>
        <w:keepNext/>
      </w:pPr>
      <w:r>
        <w:t>Таблица 7 – Сценарий использования UC-02 «Выполнение лабораторной работы учеником»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2500"/>
        <w:gridCol w:w="7705"/>
      </w:tblGrid>
      <w:tr w:rsidR="00241FAA" w14:paraId="1373978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BBB7" w14:textId="77777777" w:rsidR="00241FAA" w:rsidRDefault="00000000">
            <w:pPr>
              <w:pStyle w:val="vgutTableText"/>
            </w:pPr>
            <w:r>
              <w:t>Идентификатор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382B" w14:textId="77777777" w:rsidR="00241FAA" w:rsidRDefault="00000000">
            <w:pPr>
              <w:pStyle w:val="vgutTableText"/>
            </w:pPr>
            <w:r>
              <w:t>UC-02</w:t>
            </w:r>
          </w:p>
        </w:tc>
      </w:tr>
      <w:tr w:rsidR="00241FAA" w14:paraId="44FFCCAA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AC1A" w14:textId="77777777" w:rsidR="00241FAA" w:rsidRDefault="00000000">
            <w:pPr>
              <w:pStyle w:val="vgutTableText"/>
            </w:pPr>
            <w:r>
              <w:t>Наименование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3DE8" w14:textId="77777777" w:rsidR="00241FAA" w:rsidRDefault="00000000">
            <w:pPr>
              <w:pStyle w:val="vgutTableText"/>
            </w:pPr>
            <w:r>
              <w:t>Выполнение лабораторной работы учеником</w:t>
            </w:r>
          </w:p>
        </w:tc>
      </w:tr>
      <w:tr w:rsidR="00241FAA" w14:paraId="09588637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785E" w14:textId="77777777" w:rsidR="00241FAA" w:rsidRDefault="00000000">
            <w:pPr>
              <w:pStyle w:val="vgutTableText"/>
            </w:pPr>
            <w:r>
              <w:t>Основной актор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631F" w14:textId="77777777" w:rsidR="00241FAA" w:rsidRDefault="00000000">
            <w:pPr>
              <w:pStyle w:val="vgutTableText"/>
            </w:pPr>
            <w:r>
              <w:t>Ученик</w:t>
            </w:r>
          </w:p>
        </w:tc>
      </w:tr>
      <w:tr w:rsidR="00241FAA" w14:paraId="75B135B3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9950" w14:textId="77777777" w:rsidR="00241FAA" w:rsidRDefault="00000000">
            <w:pPr>
              <w:pStyle w:val="vgutTableText"/>
            </w:pPr>
            <w:r>
              <w:t>Предусловие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67C8" w14:textId="77777777" w:rsidR="00241FAA" w:rsidRDefault="00000000">
            <w:pPr>
              <w:pStyle w:val="vgutTableText"/>
            </w:pPr>
            <w:r>
              <w:t>Ученик авторизован и подключен к занятию; преподаватель выдал реагенты и отправил задание.</w:t>
            </w:r>
          </w:p>
        </w:tc>
      </w:tr>
      <w:tr w:rsidR="00241FAA" w14:paraId="71B60C17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1043" w14:textId="77777777" w:rsidR="00241FAA" w:rsidRDefault="00000000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941C" w14:textId="77777777" w:rsidR="00241FAA" w:rsidRDefault="00000000">
            <w:pPr>
              <w:pStyle w:val="vgutTableText"/>
            </w:pPr>
            <w:r>
              <w:t>1. Ученик читает задание на рабочем поле.</w:t>
            </w:r>
          </w:p>
          <w:p w14:paraId="6760D1BB" w14:textId="77777777" w:rsidR="00241FAA" w:rsidRDefault="00000000">
            <w:pPr>
              <w:pStyle w:val="vgutTableText"/>
            </w:pPr>
            <w:r>
              <w:t>2. Ученик выбирает выданный реагент и переносит его в виртуальную ёмкость.</w:t>
            </w:r>
          </w:p>
          <w:p w14:paraId="085AF1CA" w14:textId="77777777" w:rsidR="00241FAA" w:rsidRDefault="00000000">
            <w:pPr>
              <w:pStyle w:val="vgutTableText"/>
            </w:pPr>
            <w:r>
              <w:t>3. Ученик переносит в ту же ёмкость второй реагент.</w:t>
            </w:r>
          </w:p>
          <w:p w14:paraId="23FA99B7" w14:textId="77777777" w:rsidR="00241FAA" w:rsidRDefault="00000000">
            <w:pPr>
              <w:pStyle w:val="vgutTableText"/>
            </w:pPr>
            <w:r>
              <w:t xml:space="preserve">4. Система определяет реакцию по каталогу и показывает анимацию </w:t>
            </w:r>
            <w:r>
              <w:lastRenderedPageBreak/>
              <w:t>(изменение цвета, осадок, газ).</w:t>
            </w:r>
          </w:p>
          <w:p w14:paraId="5FE7D852" w14:textId="77777777" w:rsidR="00241FAA" w:rsidRDefault="00000000">
            <w:pPr>
              <w:pStyle w:val="vgutTableText"/>
            </w:pPr>
            <w:r>
              <w:t>5. Ученик вводит ответ в специальное поле и нажимает «Сдать результат».</w:t>
            </w:r>
          </w:p>
          <w:p w14:paraId="5C62AFA2" w14:textId="77777777" w:rsidR="00241FAA" w:rsidRDefault="00000000">
            <w:pPr>
              <w:pStyle w:val="vgutTableText"/>
            </w:pPr>
            <w:r>
              <w:t>6. Система сравнивает ответ с эталоном и выводит результат «верно» или «неверно».</w:t>
            </w:r>
          </w:p>
          <w:p w14:paraId="50F8BEA1" w14:textId="77777777" w:rsidR="00241FAA" w:rsidRDefault="00000000">
            <w:pPr>
              <w:pStyle w:val="vgutTableText"/>
            </w:pPr>
            <w:r>
              <w:t>7. Система сохраняет результат в истории и обновляет статус ученика на экране преподавателя.</w:t>
            </w:r>
          </w:p>
        </w:tc>
      </w:tr>
      <w:tr w:rsidR="00241FAA" w14:paraId="36719A08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B3E1" w14:textId="77777777" w:rsidR="00241FAA" w:rsidRDefault="00000000">
            <w:pPr>
              <w:pStyle w:val="vgutTableText"/>
            </w:pPr>
            <w:r>
              <w:lastRenderedPageBreak/>
              <w:t>Альтернативные потоки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C3BC" w14:textId="77777777" w:rsidR="00241FAA" w:rsidRDefault="00000000">
            <w:pPr>
              <w:pStyle w:val="vgutTableText"/>
            </w:pPr>
            <w:r>
              <w:t>4а. Реакция между выбранными веществами не протекает или отсутствует в каталоге: система выводит сообщение и предлагает очистить ёмкость.</w:t>
            </w:r>
          </w:p>
          <w:p w14:paraId="7A08ED04" w14:textId="77777777" w:rsidR="00241FAA" w:rsidRDefault="00000000">
            <w:pPr>
              <w:pStyle w:val="vgutTableText"/>
            </w:pPr>
            <w:r>
              <w:t>5а. Поле ответа пустое: система блокирует отправку и выводит сообщение.</w:t>
            </w:r>
          </w:p>
          <w:p w14:paraId="4379BE0B" w14:textId="77777777" w:rsidR="00241FAA" w:rsidRDefault="00000000">
            <w:pPr>
              <w:pStyle w:val="vgutTableText"/>
            </w:pPr>
            <w:r>
              <w:t>6а. Ответ неверный: система выводит объяснение ошибки (не более 300 символов), присваивает статус «ошибка» и разрешает повторную попытку.</w:t>
            </w:r>
          </w:p>
          <w:p w14:paraId="307C951F" w14:textId="77777777" w:rsidR="00241FAA" w:rsidRDefault="00000000">
            <w:pPr>
              <w:pStyle w:val="vgutTableText"/>
            </w:pPr>
            <w:r>
              <w:t>*а. Соединение потеряно: при восстановлении в течение 30 с система возвращает ученика к последнему состоянию без потери данных.</w:t>
            </w:r>
          </w:p>
        </w:tc>
      </w:tr>
      <w:tr w:rsidR="00241FAA" w14:paraId="4DC24BAF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0198" w14:textId="77777777" w:rsidR="00241FAA" w:rsidRDefault="00000000">
            <w:pPr>
              <w:pStyle w:val="vgutTableText"/>
            </w:pPr>
            <w:r>
              <w:t>Постусловие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F226" w14:textId="77777777" w:rsidR="00241FAA" w:rsidRDefault="00000000">
            <w:pPr>
              <w:pStyle w:val="vgutTableText"/>
            </w:pPr>
            <w:r>
              <w:t>Результат попытки сохранен; статус ученика («сдал» или «ошибка») отображается у преподавателя.</w:t>
            </w:r>
          </w:p>
        </w:tc>
      </w:tr>
      <w:tr w:rsidR="00241FAA" w14:paraId="42F1FE46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5509" w14:textId="77777777" w:rsidR="00241FAA" w:rsidRDefault="00000000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19A7" w14:textId="77777777" w:rsidR="00241FAA" w:rsidRDefault="00000000">
            <w:pPr>
              <w:pStyle w:val="vgutTableText"/>
            </w:pPr>
            <w:r>
              <w:t>Результат проверки отображается не позднее 3 с; ученик видит только выданные реагенты.</w:t>
            </w:r>
          </w:p>
        </w:tc>
      </w:tr>
    </w:tbl>
    <w:p w14:paraId="58B49EC4" w14:textId="77777777" w:rsidR="00241FAA" w:rsidRDefault="00241FAA">
      <w:pPr>
        <w:pStyle w:val="vgutTableName"/>
      </w:pPr>
    </w:p>
    <w:p w14:paraId="243BAF27" w14:textId="77777777" w:rsidR="00241FAA" w:rsidRDefault="00000000">
      <w:pPr>
        <w:pStyle w:val="vgutTableName"/>
        <w:keepNext/>
      </w:pPr>
      <w:r>
        <w:t>Таблица 8 – Сценарий использования UC-03 «Индивидуальная помощь ученику в чате»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2500"/>
        <w:gridCol w:w="7705"/>
      </w:tblGrid>
      <w:tr w:rsidR="00241FAA" w14:paraId="7EC04A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3EDD" w14:textId="77777777" w:rsidR="00241FAA" w:rsidRDefault="00000000">
            <w:pPr>
              <w:pStyle w:val="vgutTableText"/>
            </w:pPr>
            <w:r>
              <w:t>Идентификатор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7A01" w14:textId="77777777" w:rsidR="00241FAA" w:rsidRDefault="00000000">
            <w:pPr>
              <w:pStyle w:val="vgutTableText"/>
            </w:pPr>
            <w:r>
              <w:t>UC-03</w:t>
            </w:r>
          </w:p>
        </w:tc>
      </w:tr>
      <w:tr w:rsidR="00241FAA" w14:paraId="6A08A144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7403" w14:textId="77777777" w:rsidR="00241FAA" w:rsidRDefault="00000000">
            <w:pPr>
              <w:pStyle w:val="vgutTableText"/>
            </w:pPr>
            <w:r>
              <w:t>Наименование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7739" w14:textId="77777777" w:rsidR="00241FAA" w:rsidRDefault="00000000">
            <w:pPr>
              <w:pStyle w:val="vgutTableText"/>
            </w:pPr>
            <w:r>
              <w:t>Индивидуальная помощь ученику в чате</w:t>
            </w:r>
          </w:p>
        </w:tc>
      </w:tr>
      <w:tr w:rsidR="00241FAA" w14:paraId="013CEE01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AC8E" w14:textId="77777777" w:rsidR="00241FAA" w:rsidRDefault="00000000">
            <w:pPr>
              <w:pStyle w:val="vgutTableText"/>
            </w:pPr>
            <w:r>
              <w:t>Основной актор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B148" w14:textId="77777777" w:rsidR="00241FAA" w:rsidRDefault="00000000">
            <w:pPr>
              <w:pStyle w:val="vgutTableText"/>
            </w:pPr>
            <w:r>
              <w:t>Преподаватель химии (дополнительный актор – ученик)</w:t>
            </w:r>
          </w:p>
        </w:tc>
      </w:tr>
      <w:tr w:rsidR="00241FAA" w14:paraId="0AE5ABFA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3D7C" w14:textId="77777777" w:rsidR="00241FAA" w:rsidRDefault="00000000">
            <w:pPr>
              <w:pStyle w:val="vgutTableText"/>
            </w:pPr>
            <w:r>
              <w:t>Предусловие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7C76" w14:textId="77777777" w:rsidR="00241FAA" w:rsidRDefault="00000000">
            <w:pPr>
              <w:pStyle w:val="vgutTableText"/>
            </w:pPr>
            <w:r>
              <w:t>Занятие идет; ученик допустил ошибку или запросил подсказку.</w:t>
            </w:r>
          </w:p>
        </w:tc>
      </w:tr>
      <w:tr w:rsidR="00241FAA" w14:paraId="41944F24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3D3C" w14:textId="77777777" w:rsidR="00241FAA" w:rsidRDefault="00000000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EF1B" w14:textId="77777777" w:rsidR="00241FAA" w:rsidRDefault="00000000">
            <w:pPr>
              <w:pStyle w:val="vgutTableText"/>
            </w:pPr>
            <w:r>
              <w:t>1. Система показывает преподавателю уведомление об ошибке ученика или запросе подсказки.</w:t>
            </w:r>
          </w:p>
          <w:p w14:paraId="7EF19D25" w14:textId="77777777" w:rsidR="00241FAA" w:rsidRDefault="00000000">
            <w:pPr>
              <w:pStyle w:val="vgutTableText"/>
            </w:pPr>
            <w:r>
              <w:t>2. Преподаватель нажимает на уведомление и открывает чат с этим учеником.</w:t>
            </w:r>
          </w:p>
          <w:p w14:paraId="16269971" w14:textId="77777777" w:rsidR="00241FAA" w:rsidRDefault="00000000">
            <w:pPr>
              <w:pStyle w:val="vgutTableText"/>
            </w:pPr>
            <w:r>
              <w:t>3. Система выводит последний ответ ученика и историю переписки.</w:t>
            </w:r>
          </w:p>
          <w:p w14:paraId="61D94769" w14:textId="77777777" w:rsidR="00241FAA" w:rsidRDefault="00000000">
            <w:pPr>
              <w:pStyle w:val="vgutTableText"/>
            </w:pPr>
            <w:r>
              <w:t>4. Преподаватель вводит текст подсказки и отправляет сообщение.</w:t>
            </w:r>
          </w:p>
          <w:p w14:paraId="67956C4C" w14:textId="77777777" w:rsidR="00241FAA" w:rsidRDefault="00000000">
            <w:pPr>
              <w:pStyle w:val="vgutTableText"/>
            </w:pPr>
            <w:r>
              <w:t>5. Система доставляет сообщение ученику.</w:t>
            </w:r>
          </w:p>
          <w:p w14:paraId="6A6881B0" w14:textId="77777777" w:rsidR="00241FAA" w:rsidRDefault="00000000">
            <w:pPr>
              <w:pStyle w:val="vgutTableText"/>
            </w:pPr>
            <w:r>
              <w:t>6. Ученик читает подсказку, корректирует действия и повторно сдает результат.</w:t>
            </w:r>
          </w:p>
          <w:p w14:paraId="46443439" w14:textId="77777777" w:rsidR="00241FAA" w:rsidRDefault="00000000">
            <w:pPr>
              <w:pStyle w:val="vgutTableText"/>
            </w:pPr>
            <w:r>
              <w:t>7. Система обновляет статус ученика на экране преподавателя.</w:t>
            </w:r>
          </w:p>
        </w:tc>
      </w:tr>
      <w:tr w:rsidR="00241FAA" w14:paraId="257F5846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E926" w14:textId="77777777" w:rsidR="00241FAA" w:rsidRDefault="00000000">
            <w:pPr>
              <w:pStyle w:val="vgutTableText"/>
            </w:pPr>
            <w:r>
              <w:t>Альтернативные потоки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452D" w14:textId="77777777" w:rsidR="00241FAA" w:rsidRDefault="00000000">
            <w:pPr>
              <w:pStyle w:val="vgutTableText"/>
            </w:pPr>
            <w:r>
              <w:t>2а. Одновременно поступило несколько уведомлений: система выстраивает их по времени, преподаватель открывает любое из них.</w:t>
            </w:r>
          </w:p>
          <w:p w14:paraId="745F9840" w14:textId="77777777" w:rsidR="00241FAA" w:rsidRDefault="00000000">
            <w:pPr>
              <w:pStyle w:val="vgutTableText"/>
            </w:pPr>
            <w:r>
              <w:t>5а. Ученик временно отключен: сообщение сохраняется и доставляется при восстановлении соединения.</w:t>
            </w:r>
          </w:p>
          <w:p w14:paraId="1260C557" w14:textId="77777777" w:rsidR="00241FAA" w:rsidRDefault="00000000">
            <w:pPr>
              <w:pStyle w:val="vgutTableText"/>
            </w:pPr>
            <w:r>
              <w:t xml:space="preserve">6а. Ученик отвечает в чате вопросом: диалог продолжается до </w:t>
            </w:r>
            <w:r>
              <w:lastRenderedPageBreak/>
              <w:t>получения нужной помощи.</w:t>
            </w:r>
          </w:p>
        </w:tc>
      </w:tr>
      <w:tr w:rsidR="00241FAA" w14:paraId="1E83C597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3BB7" w14:textId="77777777" w:rsidR="00241FAA" w:rsidRDefault="00000000">
            <w:pPr>
              <w:pStyle w:val="vgutTableText"/>
            </w:pPr>
            <w:r>
              <w:lastRenderedPageBreak/>
              <w:t>Постусловие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9D7F" w14:textId="77777777" w:rsidR="00241FAA" w:rsidRDefault="00000000">
            <w:pPr>
              <w:pStyle w:val="vgutTableText"/>
            </w:pPr>
            <w:r>
              <w:t>Переписка сохранена в истории занятия; статус ученика актуален.</w:t>
            </w:r>
          </w:p>
        </w:tc>
      </w:tr>
      <w:tr w:rsidR="00241FAA" w14:paraId="74A1CD4D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EB07" w14:textId="77777777" w:rsidR="00241FAA" w:rsidRDefault="00000000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35B8" w14:textId="77777777" w:rsidR="00241FAA" w:rsidRDefault="00000000">
            <w:pPr>
              <w:pStyle w:val="vgutTableText"/>
            </w:pPr>
            <w:r>
              <w:t>Сообщение доставляется не позднее 2 с; уведомление появляется не позднее 2 с после события.</w:t>
            </w:r>
          </w:p>
        </w:tc>
      </w:tr>
    </w:tbl>
    <w:p w14:paraId="7E4DEDBE" w14:textId="77777777" w:rsidR="00241FAA" w:rsidRDefault="00241FAA">
      <w:pPr>
        <w:pStyle w:val="vgutTableName"/>
      </w:pPr>
    </w:p>
    <w:p w14:paraId="0EA68C16" w14:textId="77777777" w:rsidR="00241FAA" w:rsidRDefault="00000000">
      <w:pPr>
        <w:pStyle w:val="vgutTableName"/>
        <w:keepNext/>
      </w:pPr>
      <w:r>
        <w:t>Таблица 9 – Сценарий использования UC-04 «Формирование отчета о занятии и просмотр успеваемости»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2500"/>
        <w:gridCol w:w="7705"/>
      </w:tblGrid>
      <w:tr w:rsidR="00241FAA" w14:paraId="5F4E1F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D76C" w14:textId="77777777" w:rsidR="00241FAA" w:rsidRDefault="00000000">
            <w:pPr>
              <w:pStyle w:val="vgutTableText"/>
            </w:pPr>
            <w:r>
              <w:t>Идентификатор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D2340" w14:textId="77777777" w:rsidR="00241FAA" w:rsidRDefault="00000000">
            <w:pPr>
              <w:pStyle w:val="vgutTableText"/>
            </w:pPr>
            <w:r>
              <w:t>UC-04</w:t>
            </w:r>
          </w:p>
        </w:tc>
      </w:tr>
      <w:tr w:rsidR="00241FAA" w14:paraId="7CC92626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59FE" w14:textId="77777777" w:rsidR="00241FAA" w:rsidRDefault="00000000">
            <w:pPr>
              <w:pStyle w:val="vgutTableText"/>
            </w:pPr>
            <w:r>
              <w:t>Наименование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55BE" w14:textId="77777777" w:rsidR="00241FAA" w:rsidRDefault="00000000">
            <w:pPr>
              <w:pStyle w:val="vgutTableText"/>
            </w:pPr>
            <w:r>
              <w:t>Формирование отчета о занятии и просмотр успеваемости</w:t>
            </w:r>
          </w:p>
        </w:tc>
      </w:tr>
      <w:tr w:rsidR="00241FAA" w14:paraId="363C71AF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6EA0" w14:textId="77777777" w:rsidR="00241FAA" w:rsidRDefault="00000000">
            <w:pPr>
              <w:pStyle w:val="vgutTableText"/>
            </w:pPr>
            <w:r>
              <w:t>Основной актор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BC7B" w14:textId="77777777" w:rsidR="00241FAA" w:rsidRDefault="00000000">
            <w:pPr>
              <w:pStyle w:val="vgutTableText"/>
            </w:pPr>
            <w:r>
              <w:t>Преподаватель химии</w:t>
            </w:r>
          </w:p>
        </w:tc>
      </w:tr>
      <w:tr w:rsidR="00241FAA" w14:paraId="6E3923EE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067D" w14:textId="77777777" w:rsidR="00241FAA" w:rsidRDefault="00000000">
            <w:pPr>
              <w:pStyle w:val="vgutTableText"/>
            </w:pPr>
            <w:r>
              <w:t>Предусловие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C0ED" w14:textId="77777777" w:rsidR="00241FAA" w:rsidRDefault="00000000">
            <w:pPr>
              <w:pStyle w:val="vgutTableText"/>
            </w:pPr>
            <w:r>
              <w:t>Преподаватель авторизован; в истории есть хотя бы одно завершенное занятие.</w:t>
            </w:r>
          </w:p>
        </w:tc>
      </w:tr>
      <w:tr w:rsidR="00241FAA" w14:paraId="61E7B2D1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4784" w14:textId="77777777" w:rsidR="00241FAA" w:rsidRDefault="00000000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55B8" w14:textId="77777777" w:rsidR="00241FAA" w:rsidRDefault="00000000">
            <w:pPr>
              <w:pStyle w:val="vgutTableText"/>
            </w:pPr>
            <w:r>
              <w:t>1. Преподаватель открывает раздел «История занятий».</w:t>
            </w:r>
          </w:p>
          <w:p w14:paraId="115D2141" w14:textId="77777777" w:rsidR="00241FAA" w:rsidRDefault="00000000">
            <w:pPr>
              <w:pStyle w:val="vgutTableText"/>
            </w:pPr>
            <w:r>
              <w:t>2. Система выводит список занятий преподавателя.</w:t>
            </w:r>
          </w:p>
          <w:p w14:paraId="3CD170F0" w14:textId="77777777" w:rsidR="00241FAA" w:rsidRDefault="00000000">
            <w:pPr>
              <w:pStyle w:val="vgutTableText"/>
            </w:pPr>
            <w:r>
              <w:t>3. Преподаватель выбирает нужное занятие.</w:t>
            </w:r>
          </w:p>
          <w:p w14:paraId="49E6751D" w14:textId="77777777" w:rsidR="00241FAA" w:rsidRDefault="00000000">
            <w:pPr>
              <w:pStyle w:val="vgutTableText"/>
            </w:pPr>
            <w:r>
              <w:t>4. Система показывает сводку: кто выполнил, кто ошибся, средний балл.</w:t>
            </w:r>
          </w:p>
          <w:p w14:paraId="2927AFC8" w14:textId="77777777" w:rsidR="00241FAA" w:rsidRDefault="00000000">
            <w:pPr>
              <w:pStyle w:val="vgutTableText"/>
            </w:pPr>
            <w:r>
              <w:t>5. Преподаватель нажимает «Сформировать отчет» и выбирает формат PDF или Excel.</w:t>
            </w:r>
          </w:p>
          <w:p w14:paraId="728F41C0" w14:textId="77777777" w:rsidR="00241FAA" w:rsidRDefault="00000000">
            <w:pPr>
              <w:pStyle w:val="vgutTableText"/>
            </w:pPr>
            <w:r>
              <w:t>6. Система формирует файл и предлагает его скачать.</w:t>
            </w:r>
          </w:p>
          <w:p w14:paraId="7CDA687E" w14:textId="77777777" w:rsidR="00241FAA" w:rsidRDefault="00000000">
            <w:pPr>
              <w:pStyle w:val="vgutTableText"/>
            </w:pPr>
            <w:r>
              <w:t>7. Преподаватель открывает карточку ученика и просматривает график успеваемости и слабые места.</w:t>
            </w:r>
          </w:p>
        </w:tc>
      </w:tr>
      <w:tr w:rsidR="00241FAA" w14:paraId="095797C9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3DE4F" w14:textId="77777777" w:rsidR="00241FAA" w:rsidRDefault="00000000">
            <w:pPr>
              <w:pStyle w:val="vgutTableText"/>
            </w:pPr>
            <w:r>
              <w:t>Альтернативные потоки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4322" w14:textId="77777777" w:rsidR="00241FAA" w:rsidRDefault="00000000">
            <w:pPr>
              <w:pStyle w:val="vgutTableText"/>
            </w:pPr>
            <w:r>
              <w:t>2а. Завершенных занятий нет: система выводит сообщение об отсутствии данных.</w:t>
            </w:r>
          </w:p>
          <w:p w14:paraId="01003F4E" w14:textId="77777777" w:rsidR="00241FAA" w:rsidRDefault="00000000">
            <w:pPr>
              <w:pStyle w:val="vgutTableText"/>
            </w:pPr>
            <w:r>
              <w:t>4а. Ученик не участвовал в занятии: в сводке он отмечается как «не участвовал».</w:t>
            </w:r>
          </w:p>
          <w:p w14:paraId="01893F8C" w14:textId="77777777" w:rsidR="00241FAA" w:rsidRDefault="00000000">
            <w:pPr>
              <w:pStyle w:val="vgutTableText"/>
            </w:pPr>
            <w:r>
              <w:t>6а. Ошибка формирования файла: система выводит сообщение и предлагает повторить операцию.</w:t>
            </w:r>
          </w:p>
        </w:tc>
      </w:tr>
      <w:tr w:rsidR="00241FAA" w14:paraId="77B9959F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A24C" w14:textId="77777777" w:rsidR="00241FAA" w:rsidRDefault="00000000">
            <w:pPr>
              <w:pStyle w:val="vgutTableText"/>
            </w:pPr>
            <w:r>
              <w:t>Постусловие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DF25" w14:textId="77777777" w:rsidR="00241FAA" w:rsidRDefault="00000000">
            <w:pPr>
              <w:pStyle w:val="vgutTableText"/>
            </w:pPr>
            <w:r>
              <w:t>Отчет сформирован и сохранен на компьютере преподавателя; история занятий не изменена.</w:t>
            </w:r>
          </w:p>
        </w:tc>
      </w:tr>
      <w:tr w:rsidR="00241FAA" w14:paraId="538C4C4B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DFFC" w14:textId="77777777" w:rsidR="00241FAA" w:rsidRDefault="00000000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9DB1" w14:textId="77777777" w:rsidR="00241FAA" w:rsidRDefault="00000000">
            <w:pPr>
              <w:pStyle w:val="vgutTableText"/>
            </w:pPr>
            <w:r>
              <w:t>Формирование отчета занимает не более 10 с; преподаватель видит только своих учеников.</w:t>
            </w:r>
          </w:p>
        </w:tc>
      </w:tr>
    </w:tbl>
    <w:p w14:paraId="4857AD8A" w14:textId="77777777" w:rsidR="00241FAA" w:rsidRDefault="00241FAA">
      <w:pPr>
        <w:pStyle w:val="vgutTableName"/>
      </w:pPr>
    </w:p>
    <w:p w14:paraId="66A96E3B" w14:textId="77777777" w:rsidR="00241FAA" w:rsidRDefault="00000000">
      <w:pPr>
        <w:pStyle w:val="vgutTableName"/>
        <w:keepNext/>
      </w:pPr>
      <w:r>
        <w:t>Таблица 10 – Сценарий использования UC-05 «Администрирование учетных записей»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2500"/>
        <w:gridCol w:w="7705"/>
      </w:tblGrid>
      <w:tr w:rsidR="00241FAA" w14:paraId="0C3D1C5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CB3E" w14:textId="77777777" w:rsidR="00241FAA" w:rsidRDefault="00000000">
            <w:pPr>
              <w:pStyle w:val="vgutTableText"/>
            </w:pPr>
            <w:r>
              <w:t>Идентификатор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BC06" w14:textId="77777777" w:rsidR="00241FAA" w:rsidRDefault="00000000">
            <w:pPr>
              <w:pStyle w:val="vgutTableText"/>
            </w:pPr>
            <w:r>
              <w:t>UC-05</w:t>
            </w:r>
          </w:p>
        </w:tc>
      </w:tr>
      <w:tr w:rsidR="00241FAA" w14:paraId="262415CB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915F" w14:textId="77777777" w:rsidR="00241FAA" w:rsidRDefault="00000000">
            <w:pPr>
              <w:pStyle w:val="vgutTableText"/>
            </w:pPr>
            <w:r>
              <w:t>Наименование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B9D5" w14:textId="77777777" w:rsidR="00241FAA" w:rsidRDefault="00000000">
            <w:pPr>
              <w:pStyle w:val="vgutTableText"/>
            </w:pPr>
            <w:r>
              <w:t>Администрирование учетных записей</w:t>
            </w:r>
          </w:p>
        </w:tc>
      </w:tr>
      <w:tr w:rsidR="00241FAA" w14:paraId="387E9334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D87F" w14:textId="77777777" w:rsidR="00241FAA" w:rsidRDefault="00000000">
            <w:pPr>
              <w:pStyle w:val="vgutTableText"/>
            </w:pPr>
            <w:r>
              <w:t>Основной актор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727B" w14:textId="77777777" w:rsidR="00241FAA" w:rsidRDefault="00000000">
            <w:pPr>
              <w:pStyle w:val="vgutTableText"/>
            </w:pPr>
            <w:r>
              <w:t>Администратор (ИТ-администратор школы)</w:t>
            </w:r>
          </w:p>
        </w:tc>
      </w:tr>
      <w:tr w:rsidR="00241FAA" w14:paraId="75F67388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0668" w14:textId="77777777" w:rsidR="00241FAA" w:rsidRDefault="00000000">
            <w:pPr>
              <w:pStyle w:val="vgutTableText"/>
            </w:pPr>
            <w:r>
              <w:t>Предусловие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BFC9" w14:textId="77777777" w:rsidR="00241FAA" w:rsidRDefault="00000000">
            <w:pPr>
              <w:pStyle w:val="vgutTableText"/>
            </w:pPr>
            <w:r>
              <w:t>Администратор авторизован в системе.</w:t>
            </w:r>
          </w:p>
        </w:tc>
      </w:tr>
      <w:tr w:rsidR="00241FAA" w14:paraId="0824C80D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2FCE" w14:textId="77777777" w:rsidR="00241FAA" w:rsidRDefault="00000000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AE01" w14:textId="77777777" w:rsidR="00241FAA" w:rsidRDefault="00000000">
            <w:pPr>
              <w:pStyle w:val="vgutTableText"/>
            </w:pPr>
            <w:r>
              <w:t>1. Администратор открывает раздел «Пользователи».</w:t>
            </w:r>
          </w:p>
          <w:p w14:paraId="229130BC" w14:textId="77777777" w:rsidR="00241FAA" w:rsidRDefault="00000000">
            <w:pPr>
              <w:pStyle w:val="vgutTableText"/>
            </w:pPr>
            <w:r>
              <w:t>2. Система выводит список учетных записей с ролями и статусами.</w:t>
            </w:r>
          </w:p>
          <w:p w14:paraId="37076401" w14:textId="77777777" w:rsidR="00241FAA" w:rsidRDefault="00000000">
            <w:pPr>
              <w:pStyle w:val="vgutTableText"/>
            </w:pPr>
            <w:r>
              <w:t xml:space="preserve">3. Администратор нажимает «Добавить» и вводит ФИО, email, роль и </w:t>
            </w:r>
            <w:r>
              <w:lastRenderedPageBreak/>
              <w:t>группу пользователя.</w:t>
            </w:r>
          </w:p>
          <w:p w14:paraId="31944DAF" w14:textId="77777777" w:rsidR="00241FAA" w:rsidRDefault="00000000">
            <w:pPr>
              <w:pStyle w:val="vgutTableText"/>
            </w:pPr>
            <w:r>
              <w:t>4. Система проверяет уникальность email и корректность данных и создает учетную запись.</w:t>
            </w:r>
          </w:p>
          <w:p w14:paraId="21750BD1" w14:textId="77777777" w:rsidR="00241FAA" w:rsidRDefault="00000000">
            <w:pPr>
              <w:pStyle w:val="vgutTableText"/>
            </w:pPr>
            <w:r>
              <w:t>5. Администратор выбирает пользователя и нажимает «Заблокировать».</w:t>
            </w:r>
          </w:p>
          <w:p w14:paraId="22531137" w14:textId="77777777" w:rsidR="00241FAA" w:rsidRDefault="00000000">
            <w:pPr>
              <w:pStyle w:val="vgutTableText"/>
            </w:pPr>
            <w:r>
              <w:t>6. Система блокирует учетную запись и завершает активные сеансы пользователя.</w:t>
            </w:r>
          </w:p>
          <w:p w14:paraId="67C83EF9" w14:textId="77777777" w:rsidR="00241FAA" w:rsidRDefault="00000000">
            <w:pPr>
              <w:pStyle w:val="vgutTableText"/>
            </w:pPr>
            <w:r>
              <w:t>7. При необходимости администратор нажимает «Восстановить», и система возвращает доступ.</w:t>
            </w:r>
          </w:p>
        </w:tc>
      </w:tr>
      <w:tr w:rsidR="00241FAA" w14:paraId="1F13D4B5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5C4A" w14:textId="77777777" w:rsidR="00241FAA" w:rsidRDefault="00000000">
            <w:pPr>
              <w:pStyle w:val="vgutTableText"/>
            </w:pPr>
            <w:r>
              <w:lastRenderedPageBreak/>
              <w:t>Альтернативные потоки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33E2" w14:textId="77777777" w:rsidR="00241FAA" w:rsidRDefault="00000000">
            <w:pPr>
              <w:pStyle w:val="vgutTableText"/>
            </w:pPr>
            <w:r>
              <w:t>4а. Email уже используется: система отклоняет создание и выводит сообщение об ошибке.</w:t>
            </w:r>
          </w:p>
          <w:p w14:paraId="1CC35D5D" w14:textId="77777777" w:rsidR="00241FAA" w:rsidRDefault="00000000">
            <w:pPr>
              <w:pStyle w:val="vgutTableText"/>
            </w:pPr>
            <w:r>
              <w:t>4б. Для несовершеннолетнего ученика не получено согласие родителей: запись создается со статусом «ожидает согласия», вход запрещен.</w:t>
            </w:r>
          </w:p>
          <w:p w14:paraId="0DE180B8" w14:textId="77777777" w:rsidR="00241FAA" w:rsidRDefault="00000000">
            <w:pPr>
              <w:pStyle w:val="vgutTableText"/>
            </w:pPr>
            <w:r>
              <w:t>6а. Пользователь ведет занятие: система предупреждает администратора и блокирует запись после подтверждения.</w:t>
            </w:r>
          </w:p>
        </w:tc>
      </w:tr>
      <w:tr w:rsidR="00241FAA" w14:paraId="2B525222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F0A1" w14:textId="77777777" w:rsidR="00241FAA" w:rsidRDefault="00000000">
            <w:pPr>
              <w:pStyle w:val="vgutTableText"/>
            </w:pPr>
            <w:r>
              <w:t>Постусловие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3844" w14:textId="77777777" w:rsidR="00241FAA" w:rsidRDefault="00000000">
            <w:pPr>
              <w:pStyle w:val="vgutTableText"/>
            </w:pPr>
            <w:r>
              <w:t>Список учетных записей актуален; заблокированный пользователь не имеет доступа к системе.</w:t>
            </w:r>
          </w:p>
        </w:tc>
      </w:tr>
      <w:tr w:rsidR="00241FAA" w14:paraId="760E23E8" w14:textId="77777777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BC7E" w14:textId="77777777" w:rsidR="00241FAA" w:rsidRDefault="00000000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F4F5" w14:textId="77777777" w:rsidR="00241FAA" w:rsidRDefault="00000000">
            <w:pPr>
              <w:pStyle w:val="vgutTableText"/>
            </w:pPr>
            <w:r>
              <w:t>Пароли хранятся в виде хеша; все действия администратора фиксируются в журнале.</w:t>
            </w:r>
          </w:p>
        </w:tc>
      </w:tr>
    </w:tbl>
    <w:p w14:paraId="1784715F" w14:textId="77777777" w:rsidR="00241FAA" w:rsidRDefault="00241FAA">
      <w:pPr>
        <w:pStyle w:val="vgutTableName"/>
      </w:pPr>
    </w:p>
    <w:p w14:paraId="4EFE072D" w14:textId="77777777" w:rsidR="00241FAA" w:rsidRDefault="00000000">
      <w:pPr>
        <w:pStyle w:val="2"/>
      </w:pPr>
      <w:bookmarkStart w:id="23" w:name="_Toc9001024"/>
      <w:r>
        <w:t>Требования к пользовательскому интерфейсу</w:t>
      </w:r>
      <w:bookmarkEnd w:id="23"/>
    </w:p>
    <w:p w14:paraId="026635FF" w14:textId="77777777" w:rsidR="00241FAA" w:rsidRDefault="00000000">
      <w:r>
        <w:t>Пользовательский интерфейс системы должен быть выполнен в виде веб-страниц, которые открываются в браузере. Интерфейс должен быть простым и понятным, чтобы преподаватель мог освоить его без специального обучения. Основные требования к интерфейсу:</w:t>
      </w:r>
    </w:p>
    <w:p w14:paraId="263239A7" w14:textId="77777777" w:rsidR="00241FAA" w:rsidRDefault="00000000">
      <w:pPr>
        <w:pStyle w:val="a0"/>
      </w:pPr>
      <w:r>
        <w:t>основные действия преподавателя (выдача реагентов, отправка задания) выполняются перетаскиванием мышью и нажатием одной кнопки;</w:t>
      </w:r>
    </w:p>
    <w:p w14:paraId="6FDA701E" w14:textId="77777777" w:rsidR="00241FAA" w:rsidRDefault="00000000">
      <w:pPr>
        <w:pStyle w:val="a0"/>
      </w:pPr>
      <w:r>
        <w:t>интерфейс ученика содержит только выданные реагенты, задание, рабочее поле, поле ответа и чат;</w:t>
      </w:r>
    </w:p>
    <w:p w14:paraId="2A0C2570" w14:textId="77777777" w:rsidR="00241FAA" w:rsidRDefault="00000000">
      <w:pPr>
        <w:pStyle w:val="a0"/>
      </w:pPr>
      <w:r>
        <w:t>размер шрифта задания не менее 16 пунктов, основного текста – не менее 14 пунктов;</w:t>
      </w:r>
    </w:p>
    <w:p w14:paraId="2F04FAF4" w14:textId="77777777" w:rsidR="00241FAA" w:rsidRDefault="00000000">
      <w:pPr>
        <w:pStyle w:val="a0"/>
      </w:pPr>
      <w:r>
        <w:t>результат проверки и объяснение ошибки выводятся рядом с полем ответа и выделяются цветом (зеленый – верно, красный – неверно);</w:t>
      </w:r>
    </w:p>
    <w:p w14:paraId="6D1C1E22" w14:textId="77777777" w:rsidR="00241FAA" w:rsidRDefault="00000000">
      <w:pPr>
        <w:pStyle w:val="a0"/>
      </w:pPr>
      <w:r>
        <w:t>язык интерфейса – русский, тема оформления выбирается пользователем;</w:t>
      </w:r>
    </w:p>
    <w:p w14:paraId="6ABCE0BB" w14:textId="77777777" w:rsidR="00241FAA" w:rsidRDefault="00000000">
      <w:pPr>
        <w:pStyle w:val="a0"/>
      </w:pPr>
      <w:r>
        <w:t>интерфейс корректно отображается при разрешении экрана не менее 1280×720 пикселей.</w:t>
      </w:r>
    </w:p>
    <w:p w14:paraId="6B0652CD" w14:textId="77777777" w:rsidR="00241FAA" w:rsidRDefault="00000000">
      <w:r>
        <w:t>Визуальное представление окна авторизации пользователя показано на рисунке 1.</w:t>
      </w:r>
    </w:p>
    <w:p w14:paraId="6CA37FC0" w14:textId="77777777" w:rsidR="00241FA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BEF7A1" wp14:editId="412EB208">
            <wp:extent cx="3200400" cy="2377440"/>
            <wp:effectExtent l="0" t="0" r="0" b="0"/>
            <wp:docPr id="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DD90" w14:textId="77777777" w:rsidR="00241FAA" w:rsidRPr="00380864" w:rsidRDefault="00000000" w:rsidP="00380864">
      <w:pPr>
        <w:pStyle w:val="a9"/>
      </w:pPr>
      <w:r w:rsidRPr="00380864">
        <w:t>Рисунок 1 – Прототип экранной формы окна авторизации</w:t>
      </w:r>
    </w:p>
    <w:p w14:paraId="6D08BE0B" w14:textId="77777777" w:rsidR="00241FAA" w:rsidRDefault="00000000">
      <w:r>
        <w:t>На рисунке 2 изображен прототип рабочего окна преподавателя. Слева расположена библиотека реагентов и оборудования, в центре – зона «Доступно ученикам» и поле для ввода задания, справа – список учеников со статусами и чат для персональных подсказок.</w:t>
      </w:r>
    </w:p>
    <w:p w14:paraId="036F98F2" w14:textId="77777777" w:rsidR="00241FA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70AEE1" wp14:editId="78F1BCA2">
            <wp:extent cx="5760720" cy="3351691"/>
            <wp:effectExtent l="0" t="0" r="0" b="0"/>
            <wp:docPr id="5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teac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3395" w14:textId="77777777" w:rsidR="00241FAA" w:rsidRPr="00380864" w:rsidRDefault="00000000" w:rsidP="00380864">
      <w:pPr>
        <w:pStyle w:val="a9"/>
      </w:pPr>
      <w:r w:rsidRPr="00380864">
        <w:t>Рисунок 2 – Прототип экранной формы рабочего окна преподавателя</w:t>
      </w:r>
    </w:p>
    <w:p w14:paraId="3F06D9C2" w14:textId="77777777" w:rsidR="00241FAA" w:rsidRDefault="00000000">
      <w:r>
        <w:t>Рабочее окно ученика показано на рисунке 3. В нем отображаются выданные реагенты, задание, поле ответа, виртуальная ёмкость с анимацией реакции, результат проверки с пояснением и чат с преподавателем.</w:t>
      </w:r>
    </w:p>
    <w:p w14:paraId="04DCC06C" w14:textId="77777777" w:rsidR="00241FAA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DE9D51" wp14:editId="3346200B">
            <wp:extent cx="5760720" cy="3351691"/>
            <wp:effectExtent l="0" t="0" r="0" b="0"/>
            <wp:docPr id="5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stud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93A7" w14:textId="77777777" w:rsidR="00241FAA" w:rsidRPr="00380864" w:rsidRDefault="00000000" w:rsidP="00380864">
      <w:pPr>
        <w:pStyle w:val="a9"/>
      </w:pPr>
      <w:r w:rsidRPr="00380864">
        <w:t>Рисунок 3 – Прототип экранной формы рабочего окна ученика</w:t>
      </w:r>
    </w:p>
    <w:p w14:paraId="47032BC9" w14:textId="77777777" w:rsidR="00241FAA" w:rsidRDefault="00000000">
      <w:r>
        <w:t>На рисунке 4 представлен прототип личного кабинета ученика, в котором отображаются график динамики правильных и неправильных ответов по темам, список слабых мест и итоговые показатели.</w:t>
      </w:r>
    </w:p>
    <w:p w14:paraId="5FB387BF" w14:textId="77777777" w:rsidR="00241FAA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44803F7" wp14:editId="79CCD685">
            <wp:extent cx="5486400" cy="3072384"/>
            <wp:effectExtent l="0" t="0" r="0" b="0"/>
            <wp:docPr id="5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rog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A067" w14:textId="77777777" w:rsidR="00241FAA" w:rsidRPr="00380864" w:rsidRDefault="00000000" w:rsidP="00380864">
      <w:pPr>
        <w:pStyle w:val="a9"/>
      </w:pPr>
      <w:r w:rsidRPr="00380864">
        <w:t>Рисунок 4 – Прототип экранной формы личного кабинета ученика</w:t>
      </w:r>
    </w:p>
    <w:p w14:paraId="0CF5461E" w14:textId="77777777" w:rsidR="00241FAA" w:rsidRDefault="00000000">
      <w:pPr>
        <w:pStyle w:val="2"/>
      </w:pPr>
      <w:bookmarkStart w:id="24" w:name="_Toc9001025"/>
      <w:r>
        <w:lastRenderedPageBreak/>
        <w:t>Требования к показателям назначения</w:t>
      </w:r>
      <w:bookmarkEnd w:id="24"/>
    </w:p>
    <w:p w14:paraId="388FB74E" w14:textId="77777777" w:rsidR="00241FAA" w:rsidRDefault="00000000">
      <w:r>
        <w:t>Показатели назначения системы определяют масштаб и скорость ее работы. Система должна обеспечивать:</w:t>
      </w:r>
    </w:p>
    <w:p w14:paraId="7C77ECF8" w14:textId="77777777" w:rsidR="00241FAA" w:rsidRDefault="00000000">
      <w:pPr>
        <w:pStyle w:val="a0"/>
      </w:pPr>
      <w:r>
        <w:t>одновременную работу не менее 5 занятий по 30 учеников в каждом (NFR-03);</w:t>
      </w:r>
    </w:p>
    <w:p w14:paraId="1FCAEACB" w14:textId="77777777" w:rsidR="00241FAA" w:rsidRDefault="00000000">
      <w:pPr>
        <w:pStyle w:val="a0"/>
      </w:pPr>
      <w:r>
        <w:t>синхронизацию состояния занятия между участниками не более чем за 2 секунды (FR-21, NFR-01);</w:t>
      </w:r>
    </w:p>
    <w:p w14:paraId="469E3B99" w14:textId="77777777" w:rsidR="00241FAA" w:rsidRDefault="00000000">
      <w:pPr>
        <w:pStyle w:val="a0"/>
      </w:pPr>
      <w:r>
        <w:t>вывод результата проверки ответа не более чем за 3 секунды (FR-15);</w:t>
      </w:r>
    </w:p>
    <w:p w14:paraId="3F612BDB" w14:textId="77777777" w:rsidR="00241FAA" w:rsidRDefault="00000000">
      <w:pPr>
        <w:pStyle w:val="a0"/>
      </w:pPr>
      <w:r>
        <w:t>появление выданного реагента на рабочем поле ученика не более чем за 1 секунду (FR-08);</w:t>
      </w:r>
    </w:p>
    <w:p w14:paraId="0DDC5125" w14:textId="77777777" w:rsidR="00241FAA" w:rsidRDefault="00000000">
      <w:pPr>
        <w:pStyle w:val="a0"/>
      </w:pPr>
      <w:r>
        <w:t>хранение истории занятий и результатов не менее 12 месяцев (FR-23).</w:t>
      </w:r>
    </w:p>
    <w:p w14:paraId="5821B116" w14:textId="77777777" w:rsidR="00241FAA" w:rsidRDefault="00000000">
      <w:pPr>
        <w:pStyle w:val="2"/>
      </w:pPr>
      <w:bookmarkStart w:id="25" w:name="_Toc9001026"/>
      <w:r>
        <w:t>Требования к функциям</w:t>
      </w:r>
      <w:bookmarkEnd w:id="25"/>
    </w:p>
    <w:p w14:paraId="1F937F1F" w14:textId="77777777" w:rsidR="00241FAA" w:rsidRDefault="00000000">
      <w:r>
        <w:t>Система должна выполнять функции, объединенные в следующие группы. Полный перечень функциональных требований с идентификаторами, приоритетами и критериями проверки приведен в подразделе 5.6.</w:t>
      </w:r>
    </w:p>
    <w:p w14:paraId="788091D7" w14:textId="77777777" w:rsidR="00241FAA" w:rsidRDefault="00000000">
      <w:pPr>
        <w:pStyle w:val="a0"/>
      </w:pPr>
      <w:r>
        <w:t>управление пользователями: регистрация, аутентификация, разграничение ролей, блокировка и восстановление учетных записей, выгрузка и удаление персональных данных (FR-01 – FR-04);</w:t>
      </w:r>
    </w:p>
    <w:p w14:paraId="7767CD2E" w14:textId="77777777" w:rsidR="00241FAA" w:rsidRDefault="00000000">
      <w:pPr>
        <w:pStyle w:val="a0"/>
      </w:pPr>
      <w:r>
        <w:t>подготовка занятия: создание занятия, рекомендация набора реагентов, ведение каталогов веществ, оборудования и реакций (FR-05 – FR-07);</w:t>
      </w:r>
    </w:p>
    <w:p w14:paraId="64374316" w14:textId="77777777" w:rsidR="00241FAA" w:rsidRDefault="00000000">
      <w:pPr>
        <w:pStyle w:val="a0"/>
      </w:pPr>
      <w:r>
        <w:t>выдача реагентов и заданий: выдача реагентов преподавателем, ограничение видимости, отправка и отображение задания (FR-08 – FR-11);</w:t>
      </w:r>
    </w:p>
    <w:p w14:paraId="37159A0E" w14:textId="77777777" w:rsidR="00241FAA" w:rsidRDefault="00000000">
      <w:pPr>
        <w:pStyle w:val="a0"/>
      </w:pPr>
      <w:r>
        <w:t>выполнение лабораторной работы: смешивание веществ, симуляция реакции с визуализацией, обработка отсутствующей реакции (FR-12 – FR-14);</w:t>
      </w:r>
    </w:p>
    <w:p w14:paraId="52C3D69D" w14:textId="77777777" w:rsidR="00241FAA" w:rsidRDefault="00000000">
      <w:pPr>
        <w:pStyle w:val="a0"/>
      </w:pPr>
      <w:r>
        <w:t>проверка результатов: проверка ответа по эталону и объяснение ошибки (FR-15, FR-16);</w:t>
      </w:r>
    </w:p>
    <w:p w14:paraId="3E0D2279" w14:textId="77777777" w:rsidR="00241FAA" w:rsidRDefault="00000000">
      <w:pPr>
        <w:pStyle w:val="a0"/>
      </w:pPr>
      <w:r>
        <w:t>контроль и взаимодействие: мониторинг статусов, уведомления об ошибках, чат, запрос подсказки (FR-17 – FR-20);</w:t>
      </w:r>
    </w:p>
    <w:p w14:paraId="18F042D8" w14:textId="77777777" w:rsidR="00241FAA" w:rsidRDefault="00000000">
      <w:pPr>
        <w:pStyle w:val="a0"/>
      </w:pPr>
      <w:r>
        <w:t>синхронизация: обмен состоянием занятия в реальном времени и восстановление состояния после разрыва соединения (FR-21, FR-22);</w:t>
      </w:r>
    </w:p>
    <w:p w14:paraId="54410580" w14:textId="77777777" w:rsidR="00241FAA" w:rsidRDefault="00000000">
      <w:pPr>
        <w:pStyle w:val="a0"/>
      </w:pPr>
      <w:r>
        <w:t>история и аналитика: хранение истории, графики успеваемости, отчеты, статистика использования (FR-23 – FR-26);</w:t>
      </w:r>
    </w:p>
    <w:p w14:paraId="5D7CDFB5" w14:textId="77777777" w:rsidR="00241FAA" w:rsidRDefault="00000000">
      <w:pPr>
        <w:pStyle w:val="a0"/>
      </w:pPr>
      <w:r>
        <w:t>вспомогательные функции: настройки пользователя и панель состояния системы (FR-27, FR-30).</w:t>
      </w:r>
    </w:p>
    <w:p w14:paraId="1A9F054A" w14:textId="77777777" w:rsidR="00241FAA" w:rsidRDefault="00241FAA">
      <w:pPr>
        <w:ind w:firstLine="0"/>
        <w:sectPr w:rsidR="00241FAA">
          <w:headerReference w:type="default" r:id="rId15"/>
          <w:pgSz w:w="11906" w:h="16838"/>
          <w:pgMar w:top="1134" w:right="567" w:bottom="1134" w:left="1134" w:header="708" w:footer="708" w:gutter="0"/>
          <w:pgNumType w:start="1"/>
          <w:cols w:space="708"/>
          <w:docGrid w:linePitch="381"/>
        </w:sectPr>
      </w:pPr>
    </w:p>
    <w:p w14:paraId="619A95E3" w14:textId="77777777" w:rsidR="00241FAA" w:rsidRDefault="00000000">
      <w:pPr>
        <w:pStyle w:val="2"/>
      </w:pPr>
      <w:bookmarkStart w:id="26" w:name="_Toc9001027"/>
      <w:r>
        <w:lastRenderedPageBreak/>
        <w:t>Классификация и формализация требований</w:t>
      </w:r>
      <w:bookmarkEnd w:id="26"/>
    </w:p>
    <w:p w14:paraId="0275138A" w14:textId="77777777" w:rsidR="00241FAA" w:rsidRDefault="00000000">
      <w:r>
        <w:t>Системные требования разделены на функциональные (FR), нефункциональные (NFR) и ограничения (CON). Нумерация требований сквозная в пределах каждого типа. Каждое требование описано набором атрибутов: идентификатор, тип, категория (для нефункциональных), наименование, формулировка, источник, обоснование, приоритет и критерий верификации. Приоритет назначен по методу MoSCoW: Must Have – обязательно к реализации в данной итерации, Should Have – важно, но реализуемо во второй итерации, Could Have – желательно при наличии ресурсов, Won't Have – исключено из текущего объема работ. В качестве источника указан идентификатор стейкхолдера (таблица 1) или нормативный документ.</w:t>
      </w:r>
    </w:p>
    <w:p w14:paraId="607B4217" w14:textId="77777777" w:rsidR="00241FAA" w:rsidRDefault="00000000">
      <w:pPr>
        <w:pStyle w:val="vgutTableName"/>
        <w:keepNext/>
      </w:pPr>
      <w:r>
        <w:t>Таблица 11 – Функциональные требования</w:t>
      </w:r>
    </w:p>
    <w:tbl>
      <w:tblPr>
        <w:tblStyle w:val="ac"/>
        <w:tblW w:w="11427" w:type="dxa"/>
        <w:tblInd w:w="-895" w:type="dxa"/>
        <w:tblLayout w:type="fixed"/>
        <w:tblLook w:val="04A0" w:firstRow="1" w:lastRow="0" w:firstColumn="1" w:lastColumn="0" w:noHBand="0" w:noVBand="1"/>
      </w:tblPr>
      <w:tblGrid>
        <w:gridCol w:w="1003"/>
        <w:gridCol w:w="993"/>
        <w:gridCol w:w="1559"/>
        <w:gridCol w:w="2551"/>
        <w:gridCol w:w="1134"/>
        <w:gridCol w:w="1560"/>
        <w:gridCol w:w="1275"/>
        <w:gridCol w:w="1352"/>
      </w:tblGrid>
      <w:tr w:rsidR="00241FAA" w14:paraId="0DE5A514" w14:textId="77777777" w:rsidTr="0042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4598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D5DF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Тип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6BD62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0541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Формулировка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98B4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Источник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2899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Обоснование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757B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Приоритет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2F248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Критерий верификации</w:t>
            </w:r>
          </w:p>
        </w:tc>
      </w:tr>
      <w:tr w:rsidR="00241FAA" w14:paraId="4EC3B518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997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B36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B80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Регистрация пользователей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F28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регистрировать пользователей с указанием ФИО, email, роли, класса или группы и обязательной отметки о согласии на обработку персональных данных.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2D4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45E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Выполнение требований 152-ФЗ и подготовка учетных данных для входа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506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874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без отметки о согласии регистрация не завершается; при заполнении всех полей запись создается в БД не более чем за 2 с.</w:t>
            </w:r>
          </w:p>
        </w:tc>
      </w:tr>
      <w:tr w:rsidR="00241FAA" w14:paraId="3FA7E5EA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39E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FR-02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1BA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C3D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Аутентификация и разграничение ролей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96A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аутентифицировать пользователя по email и паролю и предоставлять доступ к функциям только в соответствии с его ролью (преподаватель, ученик, администратор).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71C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StH-03, StH-05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EB7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Защита данных и исключение доступа ученика к функциям преподавателя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0E5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F3C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не менее 10 тестовых обращений к чужим ролевым разделам, 100 % обращений отклонены (код ответа 403).</w:t>
            </w:r>
          </w:p>
        </w:tc>
      </w:tr>
      <w:tr w:rsidR="00241FAA" w14:paraId="2A066421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21B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FR-03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5B6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E2B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Управление учетными записями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BEA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позволять администратору через веб-интерфейс добавлять, блокировать и восстанавливать учетные записи преподавателей и учеников.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F8A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StH-03, StH-05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7B9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Централизованное управление доступом пользователей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C7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1D3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Демонстрация: заблокированный пользователь не может войти в </w:t>
            </w:r>
            <w:r>
              <w:rPr>
                <w:sz w:val="20"/>
                <w:szCs w:val="20"/>
              </w:rPr>
              <w:lastRenderedPageBreak/>
              <w:t>систему; после восстановления вход выполняется успешно.</w:t>
            </w:r>
          </w:p>
        </w:tc>
      </w:tr>
      <w:tr w:rsidR="00241FAA" w14:paraId="75E89221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12B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FR-04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D05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AB7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Выгрузка и удаление персональных данных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A74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позволять администратору по запросу пользователя выгрузить его персональные данные и удалить их с обезличиванием учебных результатов.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5D3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StH-03, 152-ФЗ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5FA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Соблюдение права субъекта ПДн на доступ и удаление данных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08E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A004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после удаления в БД отсутствуют ФИО и email пользователя, а результаты заданий сохранены без привязки к личности.</w:t>
            </w:r>
          </w:p>
        </w:tc>
      </w:tr>
      <w:tr w:rsidR="00241FAA" w14:paraId="1BC7DFA4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F7F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FR-05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BCC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726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Создание занятия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2EF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позволять преподавателю создавать занятие с указанием темы, группы учеников и текста задания.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872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EF2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Основа для проведения виртуальной лабораторной работы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8AA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2BC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созданное занятие отображается в списке занятий преподавателя и сохраняется в БД.</w:t>
            </w:r>
          </w:p>
        </w:tc>
      </w:tr>
      <w:tr w:rsidR="00241FAA" w14:paraId="58B94A8A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68B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FR-06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77D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352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Рекомендация набора реагентов по теме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C0C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предлагать преподавателю рекомендованный набор реагентов и оборудования после выбора темы занятия.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F7C0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6B0B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Экономия времени преподавателя на подготовку занятия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A2C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D81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для каждой из трех проверяемых тем предлагается набор не менее чем из 3 реагентов и 1 единицы оборудования.</w:t>
            </w:r>
          </w:p>
        </w:tc>
      </w:tr>
      <w:tr w:rsidR="00241FAA" w14:paraId="10ECF181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D7BF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FR-07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281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DC2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Ведение каталогов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062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хранить и отображать каталог веществ (название, формула, цвет, свойства, класс опасности), каталог оборудования и каталог химических реакций.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EA8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A61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Источник данных для выдачи реагентов и симуляции реакций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DD6A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D36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Инспекция: в каталоге не менее 15 веществ, 4 единиц оборудования и 10 реакций, все </w:t>
            </w:r>
            <w:r>
              <w:rPr>
                <w:sz w:val="20"/>
                <w:szCs w:val="20"/>
              </w:rPr>
              <w:lastRenderedPageBreak/>
              <w:t>записи заполнены полностью.</w:t>
            </w:r>
          </w:p>
        </w:tc>
      </w:tr>
      <w:tr w:rsidR="00241FAA" w14:paraId="2E7734F1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9D5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FR-08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8E7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4B8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Выдача реагентов ученикам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83D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позволять преподавателю переносить реагенты и оборудование из общей библиотеки в зону «Доступно ученикам» перетаскиванием мышью.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AA1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61D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Контроль преподавателя над тем, что видят ученики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558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3A1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выбранный реагент появляется на рабочем поле ученика не позднее чем через 1 с после выдачи.</w:t>
            </w:r>
          </w:p>
        </w:tc>
      </w:tr>
      <w:tr w:rsidR="00241FAA" w14:paraId="37F6DEEE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C33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FR-09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F52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E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Ограничение видимости реагентов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DE1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отображать на рабочем поле ученика только те реагенты и оборудование, которые выдал преподаватель, и не допускать использования остальных.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121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StH-02, StH-04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9CA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Исключение отвлекающих и рискованных элементов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712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F81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при 100 % проверочных попыток использовать невыданное вещество (в том числе прямым запросом к серверу) система отклоняет действие.</w:t>
            </w:r>
          </w:p>
        </w:tc>
      </w:tr>
      <w:tr w:rsidR="00241FAA" w14:paraId="0FE93857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100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AB0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6CB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Отправка задания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3FF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позволять преподавателю отправлять текстовое задание всем ученикам занятия одновременно.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795C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F67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Единая инструкция для всех учеников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3F58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A5D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текст задания появляется у всех подключенных учеников не позднее чем через 2 с после отправки.</w:t>
            </w:r>
          </w:p>
        </w:tc>
      </w:tr>
      <w:tr w:rsidR="00241FAA" w14:paraId="2085AC05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2D4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FR-11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0E8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360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Отображение задания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49F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отображать ученику текст задания на рабочем поле шрифтом размером не менее 16 пунктов.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B803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3998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Понятная формулировка задания без догадок со стороны ученика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883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48B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Инспекция: размер шрифта текста задания в интерфейсе не менее 16 пунктов на разрешении 1280×720.</w:t>
            </w:r>
          </w:p>
        </w:tc>
      </w:tr>
      <w:tr w:rsidR="00241FAA" w14:paraId="55B98274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ED1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85A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CEE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Виртуальное смешивание </w:t>
            </w:r>
            <w:r>
              <w:rPr>
                <w:sz w:val="20"/>
                <w:szCs w:val="20"/>
              </w:rPr>
              <w:lastRenderedPageBreak/>
              <w:t>веществ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6A2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 xml:space="preserve">Система должна позволять ученику переносить </w:t>
            </w:r>
            <w:r>
              <w:rPr>
                <w:sz w:val="20"/>
                <w:szCs w:val="20"/>
              </w:rPr>
              <w:lastRenderedPageBreak/>
              <w:t>выданные вещества в виртуальную ёмкость и смешивать их на рабочем поле.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723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FD2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Получение практических </w:t>
            </w:r>
            <w:r>
              <w:rPr>
                <w:sz w:val="20"/>
                <w:szCs w:val="20"/>
              </w:rPr>
              <w:lastRenderedPageBreak/>
              <w:t>навыков в безопасной среде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921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95CC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Демонстрация: ученик </w:t>
            </w:r>
            <w:r>
              <w:rPr>
                <w:sz w:val="20"/>
                <w:szCs w:val="20"/>
              </w:rPr>
              <w:lastRenderedPageBreak/>
              <w:t>добавляет в ёмкость не менее двух выданных веществ; система запоминает состав ёмкости.</w:t>
            </w:r>
          </w:p>
        </w:tc>
      </w:tr>
      <w:tr w:rsidR="00241FAA" w14:paraId="681FB3E2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8A8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FR-13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8C6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D3F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Симуляция реакции с визуализацией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791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отображать результат реакции анимацией (изменение цвета, выделение газа, образование осадка) в соответствии с данными каталога реакций.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120B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StH-02, StH-04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1EB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Наглядное понимание того, как реакция выглядит в реальности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281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64E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 с участием эксперта: результат соответствует химической формуле в 100 % из не менее чем 10 проверенных реакций.</w:t>
            </w:r>
          </w:p>
        </w:tc>
      </w:tr>
      <w:tr w:rsidR="00241FAA" w14:paraId="04E17B3A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D28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FR-14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337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5A8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Обработка отсутствующей реакции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033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сообщать ученику, что реакция между выбранными веществами не протекает или отсутствует в каталоге, и предлагать очистить ёмкость.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BBC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ECB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Корректное поведение системы при любом сочетании веществ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661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831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для 5 сочетаний веществ, отсутствующих в каталоге, выводится сообщение и не возникает ошибок сервера.</w:t>
            </w:r>
          </w:p>
        </w:tc>
      </w:tr>
      <w:tr w:rsidR="00241FAA" w14:paraId="7319687A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206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1D4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66F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Проверка ответа ученика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E03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принимать ответ ученика по нажатию кнопки «Сдать результат», сравнивать его с эталоном и выводить предварительный результат «верно» или «неверно».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4B7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2D18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Сокращение времени проверки и мгновенная обратная связь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CBA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CEA6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результат проверки отображается на экране ученика не позднее чем через 3 с после отправки ответа.</w:t>
            </w:r>
          </w:p>
        </w:tc>
      </w:tr>
      <w:tr w:rsidR="00241FAA" w14:paraId="6CF79CAE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023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FR-16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AF0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72F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Объяснение ошибки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677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выводить при неверном ответе текст объяснения объемом не более 300 символов с указанием правильного ответа или алгоритма решения.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06B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A9DC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Обучение на собственных ошибках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91B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2E4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Инспекция: для каждого задания каталога объяснение содержит правильный </w:t>
            </w:r>
            <w:r>
              <w:rPr>
                <w:sz w:val="20"/>
                <w:szCs w:val="20"/>
              </w:rPr>
              <w:lastRenderedPageBreak/>
              <w:t>ответ или алгоритм и не превышает 300 символов.</w:t>
            </w:r>
          </w:p>
        </w:tc>
      </w:tr>
      <w:tr w:rsidR="00241FAA" w14:paraId="4E5B704C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AA4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FR-17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7BB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53E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Мониторинг статусов учеников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B94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отображать преподавателю статус каждого ученика занятия («выполняет», «сдал», «ошибка») в режиме реального времени.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CD4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EE6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Оценка общего прогресса группы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44D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2C0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изменение статуса ученика отображается на экране преподавателя не позднее чем через 2 с.</w:t>
            </w:r>
          </w:p>
        </w:tc>
      </w:tr>
      <w:tr w:rsidR="00241FAA" w14:paraId="0F6D9246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E65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FR-18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12B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978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Уведомление об ошибке ученика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F39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уведомлять преподавателя об ошибочном ответе ученика и позволять одним нажатием перейти к чату с этим учеником.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829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483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Оперативная индивидуальная помощь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C3B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496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после неверного ответа уведомление появляется у преподавателя не позднее чем через 2 с, переход в чат выполняется за одно нажатие.</w:t>
            </w:r>
          </w:p>
        </w:tc>
      </w:tr>
      <w:tr w:rsidR="00241FAA" w14:paraId="7A3276BA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395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FR-19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4AA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656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Чат преподаватель – ученик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EDB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обеспечивать обмен текстовыми сообщениями между преподавателем и учеником в рамках занятия и сохранять историю переписки.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7D3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B0F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Персональные подсказки без остановки занятия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5D0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ADF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сообщение доставляется собеседнику не позднее чем через 2 с; после перезагрузки страницы история сохраняется.</w:t>
            </w:r>
          </w:p>
        </w:tc>
      </w:tr>
      <w:tr w:rsidR="00241FAA" w14:paraId="76C09EDC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BEE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44D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AF8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Запрос подсказки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072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позволять ученику отправить преподавателю запрос подсказки одним нажатием кнопки.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902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F7D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Помощь ученику, не уверенному в своих действиях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101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FBDC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Демонстрация: после нажатия кнопки у преподавателя появляется уведомление с именем </w:t>
            </w:r>
            <w:r>
              <w:rPr>
                <w:sz w:val="20"/>
                <w:szCs w:val="20"/>
              </w:rPr>
              <w:lastRenderedPageBreak/>
              <w:t>ученика.</w:t>
            </w:r>
          </w:p>
        </w:tc>
      </w:tr>
      <w:tr w:rsidR="00241FAA" w14:paraId="5B836F6D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4BC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FR-21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832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7C8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Синхронизация состояния занятия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245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синхронизировать состояние занятия между преподавателем и учениками в режиме реального времени.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89D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3F4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Единое информационное пространство участников занятия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D95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C82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изменения преподавателя (выдача реагентов, отправка задания) отображаются у учеников не позднее чем через 2 с при стабильном соединении.</w:t>
            </w:r>
          </w:p>
        </w:tc>
      </w:tr>
      <w:tr w:rsidR="00241FAA" w14:paraId="58EC193E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A18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FR-22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BEB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4F6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Восстановление состояния после разрыва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BF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восстанавливать состояние занятия для ученика при восстановлении соединения в течение 30 секунд без потери внесенных изменений.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154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E52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Снижение последствий кратковременных сбоев сети на уроке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541B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F1E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после отключения сети на 20 с и повторного подключения ученик получает актуальные задание и состав ёмкости.</w:t>
            </w:r>
          </w:p>
        </w:tc>
      </w:tr>
      <w:tr w:rsidR="00241FAA" w14:paraId="67B6EFD8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3AE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FR-23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D3B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EFA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История занятий и результатов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768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сохранять историю занятий, попыток, ошибок и оценок и предоставлять преподавателю и ученику доступ к ней в любое время.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BA4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A1A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Отслеживание динамики обучения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C95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35B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записи всех занятий за последние 12 месяцев доступны в истории; ученик видит только собственные записи.</w:t>
            </w:r>
          </w:p>
        </w:tc>
      </w:tr>
      <w:tr w:rsidR="00241FAA" w14:paraId="71BE95D1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120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5BB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FB0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Аналитика успеваемости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5E7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строить график динамики правильных и неправильных ответов ученика по темам и определять не менее трех слабых мест по частоте ошибок.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EA4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609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Индивидуальный подход и понимание, над чем нужно работать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311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1E5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на тестовых данных график отображается по всем темам, список слабых мест содержит не менее 3 тем.</w:t>
            </w:r>
          </w:p>
        </w:tc>
      </w:tr>
      <w:tr w:rsidR="00241FAA" w14:paraId="226DADE0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655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FR-25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A28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12C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Отчет о занятии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07D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формировать по нажатию одной кнопки отчет о занятии (кто выполнил, кто ошибся, средний балл) в формате PDF или Excel.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180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671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Предоставление данных администрации без ручной обработки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86B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FE8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файл отчета формируется не более чем за 10 с и содержит данные всех участников занятия.</w:t>
            </w:r>
          </w:p>
        </w:tc>
      </w:tr>
      <w:tr w:rsidR="00241FAA" w14:paraId="25458D5D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2C6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FR-26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ACC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2DD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Статистика использования платформы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E84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отображать администрации статистику использования платформы по классам и преподавателям.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793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AD6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Оценка эффективности внедрения системы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6AB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D8A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страница статистики показывает число проведенных занятий и активных пользователей по каждому классу.</w:t>
            </w:r>
          </w:p>
        </w:tc>
      </w:tr>
      <w:tr w:rsidR="00241FAA" w14:paraId="0F9AE177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EFE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FR-27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E62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53D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Настройки пользователя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F60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позволять пользователю выбрать язык и тему оформления интерфейса и сохранять выбор в профиле.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811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8C8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Удобство работы пользователя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A34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E5D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выбранная тема оформления сохраняется после повторного входа.</w:t>
            </w:r>
          </w:p>
        </w:tc>
      </w:tr>
      <w:tr w:rsidR="00241FAA" w14:paraId="00F3D13E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57D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FR-28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A32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028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Отчет для родителей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D14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формировать еженедельный отчет об успеваемости ученика и передавать его родителям через мобильное приложение.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81A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12D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Контроль родителей за успеваемостью ребенка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DC8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Won't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0F0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В текущий объем работ не входит; требование подлежит уточнению (см. подраздел 5.7).</w:t>
            </w:r>
          </w:p>
        </w:tc>
      </w:tr>
      <w:tr w:rsidR="00241FAA" w14:paraId="5B4C36DE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E14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FR-29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817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8559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Интеграция с электронным журналом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546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автоматически передавать оценки учеников во внешний электронный журнал.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B9E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D63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Исключение ручного переноса оценок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B26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Won't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2E3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В текущий объем работ не входит; требование подлежит уточнению (см. подраздел 5.7).</w:t>
            </w:r>
          </w:p>
        </w:tc>
      </w:tr>
      <w:tr w:rsidR="00241FAA" w14:paraId="1D9A6DBF" w14:textId="77777777" w:rsidTr="0042441E"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CDA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FR-30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1B7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Функцио</w:t>
            </w:r>
            <w:r>
              <w:rPr>
                <w:sz w:val="20"/>
                <w:szCs w:val="20"/>
              </w:rPr>
              <w:lastRenderedPageBreak/>
              <w:t>нальное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8CF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 xml:space="preserve">Панель </w:t>
            </w:r>
            <w:r>
              <w:rPr>
                <w:sz w:val="20"/>
                <w:szCs w:val="20"/>
              </w:rPr>
              <w:lastRenderedPageBreak/>
              <w:t>состояния системы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507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 xml:space="preserve">Система должна </w:t>
            </w:r>
            <w:r>
              <w:rPr>
                <w:sz w:val="20"/>
                <w:szCs w:val="20"/>
              </w:rPr>
              <w:lastRenderedPageBreak/>
              <w:t>отображать ИТ-администратору панель состояния системы: количество активных сеансов, число ошибок за сутки и среднее время отклика.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234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StH-05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1A4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Своевременное </w:t>
            </w:r>
            <w:r>
              <w:rPr>
                <w:sz w:val="20"/>
                <w:szCs w:val="20"/>
              </w:rPr>
              <w:lastRenderedPageBreak/>
              <w:t>выявление и устранение неисправностей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E3D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Could Have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E60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</w:t>
            </w:r>
            <w:r>
              <w:rPr>
                <w:sz w:val="20"/>
                <w:szCs w:val="20"/>
              </w:rPr>
              <w:lastRenderedPageBreak/>
              <w:t>ия: панель отображает три указанных показателя, значения обновляются не реже одного раза в минуту.</w:t>
            </w:r>
          </w:p>
        </w:tc>
      </w:tr>
    </w:tbl>
    <w:p w14:paraId="4870F6E0" w14:textId="77777777" w:rsidR="00241FAA" w:rsidRDefault="00241FAA">
      <w:pPr>
        <w:pStyle w:val="vgutTableName"/>
      </w:pPr>
    </w:p>
    <w:p w14:paraId="30BBDBF3" w14:textId="77777777" w:rsidR="00241FAA" w:rsidRDefault="00000000">
      <w:pPr>
        <w:pStyle w:val="vgutTableName"/>
        <w:keepNext/>
      </w:pPr>
      <w:r>
        <w:t>Таблица 12 – Нефункциональные требования</w:t>
      </w:r>
    </w:p>
    <w:tbl>
      <w:tblPr>
        <w:tblStyle w:val="ac"/>
        <w:tblW w:w="11341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1134"/>
        <w:gridCol w:w="1559"/>
        <w:gridCol w:w="1559"/>
        <w:gridCol w:w="1134"/>
        <w:gridCol w:w="1418"/>
        <w:gridCol w:w="992"/>
        <w:gridCol w:w="1418"/>
      </w:tblGrid>
      <w:tr w:rsidR="00241FAA" w14:paraId="2B74F2EF" w14:textId="77777777" w:rsidTr="0042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B452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8CBA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745E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Категория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B07D9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F788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Формулировка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053C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Источник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86B3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Обоснование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22178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Приоритет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EB62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Критерий верификации</w:t>
            </w:r>
          </w:p>
        </w:tc>
      </w:tr>
      <w:tr w:rsidR="00241FAA" w14:paraId="6266910B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769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634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EA3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Производительность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1519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Задержка синхронизации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4B88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доставлять изменения состояния занятия всем участникам не более чем за 2 с при 30 одновременно подключенных учениках.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A0E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AEE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Единый темп работы преподавателя и учеников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F73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BE6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нагрузочный тест с 30 подключениями, время доставки не более 2 с в 95 % замеров.</w:t>
            </w:r>
          </w:p>
        </w:tc>
      </w:tr>
      <w:tr w:rsidR="00241FAA" w14:paraId="4D86F935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371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ADB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69E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Производительность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379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Анимация на слабых ПК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450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выполнять анимацию реакции с частотой не менее 24 кадров в секунду на ПК с процессором Intel Celeron и 4 ГБ оперативной памяти.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4D2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StH-02, StH-05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883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Работа в школах с устаревшим парком техники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BFA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58B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замер частоты кадров на ПК минимальной конфигурации, значение не ниже 24 кадров/с.</w:t>
            </w:r>
          </w:p>
        </w:tc>
      </w:tr>
      <w:tr w:rsidR="00241FAA" w14:paraId="300F1AD2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329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41A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9236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Масштабируемость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D79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Число одновременных пользователей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DBD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обеспечивать одновременную работу не менее 5 занятий по 30 учеников в каждом.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8E01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StH-03, StH-05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AEC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Одновременная работа нескольких классов школы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413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BFE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Испытание: тестовая нагрузка 150 подключений в течение 10 минут без отказов и без роста времени отклика </w:t>
            </w:r>
            <w:r>
              <w:rPr>
                <w:sz w:val="20"/>
                <w:szCs w:val="20"/>
              </w:rPr>
              <w:lastRenderedPageBreak/>
              <w:t>более чем на 50 %.</w:t>
            </w:r>
          </w:p>
        </w:tc>
      </w:tr>
      <w:tr w:rsidR="00241FAA" w14:paraId="68806B17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C79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NFR-04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31B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EEC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Надежность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419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Доступность в учебное время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679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быть доступна не менее 99 % времени в период с 8:00 до 20:00 в течение календарного месяца.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C94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869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Исключение срыва занятий из-за недоступности системы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9C9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B82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Анализ: журнал доступности за месяц опытной эксплуатации, суммарный простой в учебное время не более 1 %.</w:t>
            </w:r>
          </w:p>
        </w:tc>
      </w:tr>
      <w:tr w:rsidR="00241FAA" w14:paraId="33ECE8D8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3BE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F20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9EC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Надежность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00C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Резервное копирование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4BC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создавать резервную копию базы данных ежедневно и обеспечивать восстановление данных не более чем за 30 минут.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F29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025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Сохранность данных учеников и быстрое восстановление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9C2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EC3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копия создается автоматически в заданное время; тестовое восстановление выполнено не более чем за 30 минут.</w:t>
            </w:r>
          </w:p>
        </w:tc>
      </w:tr>
      <w:tr w:rsidR="00241FAA" w14:paraId="1A397EEA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868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BDA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F2D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Безопасность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75F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Защита учетных данных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ABD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хранить пароли пользователей только в виде хеша и передавать данные между клиентом и сервером по протоколу HTTPS.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736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StH-03, StH-05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0CD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Защита от утечки учетных данных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055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093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Инспекция: в БД отсутствуют пароли в открытом виде; при обращении по HTTP выполняется перенаправление на HTTPS.</w:t>
            </w:r>
          </w:p>
        </w:tc>
      </w:tr>
      <w:tr w:rsidR="00241FAA" w14:paraId="7838E4C3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9B1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AC0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A7F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Безопасность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5D0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Разграничение доступа к результатам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05D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исключать доступ ученика к результатам других учеников; преподавателю должны быть доступны результаты только его групп.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3F0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StH-02, StH-03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F0A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Соблюдение конфиденциальности учебных данных и 152-ФЗ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DC28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C38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при 100 % тестовых обращений к чужим результатам система возвращает отказ в доступе.</w:t>
            </w:r>
          </w:p>
        </w:tc>
      </w:tr>
      <w:tr w:rsidR="00241FAA" w14:paraId="24C8B1A8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FB0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4FC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</w:t>
            </w:r>
            <w:r>
              <w:rPr>
                <w:sz w:val="20"/>
                <w:szCs w:val="20"/>
              </w:rPr>
              <w:lastRenderedPageBreak/>
              <w:t>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839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Безопасно</w:t>
            </w:r>
            <w:r>
              <w:rPr>
                <w:sz w:val="20"/>
                <w:szCs w:val="20"/>
              </w:rPr>
              <w:lastRenderedPageBreak/>
              <w:t>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4E0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 xml:space="preserve">Согласие на </w:t>
            </w:r>
            <w:r>
              <w:rPr>
                <w:sz w:val="20"/>
                <w:szCs w:val="20"/>
              </w:rPr>
              <w:lastRenderedPageBreak/>
              <w:t>обработку ПДн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C96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 xml:space="preserve">Система </w:t>
            </w:r>
            <w:r>
              <w:rPr>
                <w:sz w:val="20"/>
                <w:szCs w:val="20"/>
              </w:rPr>
              <w:lastRenderedPageBreak/>
              <w:t>должна предоставлять доступ несовершеннолетнему ученику только после фиксации согласия его родителей на обработку персональных данных.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19E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 xml:space="preserve">StH-03, </w:t>
            </w:r>
            <w:r>
              <w:rPr>
                <w:sz w:val="20"/>
                <w:szCs w:val="20"/>
              </w:rPr>
              <w:lastRenderedPageBreak/>
              <w:t>StH-04, 152-ФЗ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C60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 xml:space="preserve">Соблюдение </w:t>
            </w:r>
            <w:r>
              <w:rPr>
                <w:sz w:val="20"/>
                <w:szCs w:val="20"/>
              </w:rPr>
              <w:lastRenderedPageBreak/>
              <w:t>законодательства о персональных данных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971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 xml:space="preserve">Must </w:t>
            </w:r>
            <w:r>
              <w:rPr>
                <w:sz w:val="20"/>
                <w:szCs w:val="20"/>
              </w:rPr>
              <w:lastRenderedPageBreak/>
              <w:t>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552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 xml:space="preserve">Испытание: </w:t>
            </w:r>
            <w:r>
              <w:rPr>
                <w:sz w:val="20"/>
                <w:szCs w:val="20"/>
              </w:rPr>
              <w:lastRenderedPageBreak/>
              <w:t>учетная запись ученика без отметки о согласии не может выполнить вход.</w:t>
            </w:r>
          </w:p>
        </w:tc>
      </w:tr>
      <w:tr w:rsidR="00241FAA" w14:paraId="2EABC72C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308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NFR-09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5A0B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CD9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Безопасность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374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Безопасность контента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6A9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не должна содержать в каталогах и заданиях описаний получения опасных и запрещенных веществ.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029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202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Уверенность родителей в безопасности содержимого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0BF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6FB1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Инспекция: просмотр всех записей каталога и заданий, количество нарушений равно 0.</w:t>
            </w:r>
          </w:p>
        </w:tc>
      </w:tr>
      <w:tr w:rsidR="00241FAA" w14:paraId="4C88A85A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BBB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9E4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612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Объяснимость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10A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Обоснованность результата проверки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BD6D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сопровождать каждый результат проверки пояснением и давать преподавателю возможность изменить автоматическую оценку.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CCB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A68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Итоговое решение об оценке остается за преподавателем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A60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D5E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Демонстрация: для 100 % проверок отображается пояснение; преподаватель изменяет оценку, изменение фиксируется в истории.</w:t>
            </w:r>
          </w:p>
        </w:tc>
      </w:tr>
      <w:tr w:rsidR="00241FAA" w14:paraId="78AE9238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6FB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C1D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A46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Удобство использования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DAB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Освоение интерфейса преподавателем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430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обеспечивать возможность создать занятие и выдать реагенты за время не более 5 минут для преподавателя, впервые работающего с системой.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EF6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76F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Снижение сопротивления преподавателей внедрению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E52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200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не менее 3 преподавателей выполняют контрольное задание по краткой инструкции, время выполнения не более 5 минут.</w:t>
            </w:r>
          </w:p>
        </w:tc>
      </w:tr>
      <w:tr w:rsidR="00241FAA" w14:paraId="580EA0E8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5AD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NFR-12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C48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EB8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Удобство использов</w:t>
            </w:r>
            <w:r>
              <w:rPr>
                <w:sz w:val="20"/>
                <w:szCs w:val="20"/>
              </w:rPr>
              <w:lastRenderedPageBreak/>
              <w:t>ания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5F0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Читаемость интерфейса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7A10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Система должна </w:t>
            </w:r>
            <w:r>
              <w:rPr>
                <w:sz w:val="20"/>
                <w:szCs w:val="20"/>
              </w:rPr>
              <w:lastRenderedPageBreak/>
              <w:t>корректно отображаться при разрешении экрана не менее 1280×720 пикселей и использовать шрифт основного текста не менее 14 пунктов.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401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StH-02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953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Комфортная работа на </w:t>
            </w:r>
            <w:r>
              <w:rPr>
                <w:sz w:val="20"/>
                <w:szCs w:val="20"/>
              </w:rPr>
              <w:lastRenderedPageBreak/>
              <w:t>школьных компьютерах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1C5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Should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2D0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 xml:space="preserve">Инспекция: проверка </w:t>
            </w:r>
            <w:r>
              <w:rPr>
                <w:sz w:val="20"/>
                <w:szCs w:val="20"/>
              </w:rPr>
              <w:lastRenderedPageBreak/>
              <w:t>интерфейса на разрешениях 1280×720 и 1920×1080, элементы не перекрываются, шрифт не менее 14 пунктов.</w:t>
            </w:r>
          </w:p>
        </w:tc>
      </w:tr>
      <w:tr w:rsidR="00241FAA" w14:paraId="4705F80B" w14:textId="77777777" w:rsidTr="0042441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FD5C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NFR-13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D41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Нефункциональное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6BA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Совместимость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2A4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Поддержка браузеров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D79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работать без установки дополнительного ПО в актуальных версиях браузеров Google Chrome, Mozilla Firefox, Microsoft Edge и Яндекс Браузер.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522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FA1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Работа на компьютерах с разными операционными системами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CAA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260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Испытание: выполнение основных сценариев UC-01 и UC-02 в четырех указанных браузерах без ошибок.</w:t>
            </w:r>
          </w:p>
        </w:tc>
      </w:tr>
    </w:tbl>
    <w:p w14:paraId="4B09907E" w14:textId="77777777" w:rsidR="00241FAA" w:rsidRDefault="00241FAA">
      <w:pPr>
        <w:pStyle w:val="vgutTableName"/>
      </w:pPr>
    </w:p>
    <w:p w14:paraId="48F90B16" w14:textId="77777777" w:rsidR="00241FAA" w:rsidRDefault="00000000">
      <w:pPr>
        <w:pStyle w:val="vgutTableName"/>
        <w:keepNext/>
      </w:pPr>
      <w:r>
        <w:t>Таблица 13 – Ограничения</w:t>
      </w:r>
    </w:p>
    <w:tbl>
      <w:tblPr>
        <w:tblStyle w:val="ac"/>
        <w:tblW w:w="11341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135"/>
        <w:gridCol w:w="1417"/>
        <w:gridCol w:w="1418"/>
        <w:gridCol w:w="1842"/>
        <w:gridCol w:w="1134"/>
        <w:gridCol w:w="1843"/>
        <w:gridCol w:w="992"/>
        <w:gridCol w:w="1560"/>
      </w:tblGrid>
      <w:tr w:rsidR="00241FAA" w14:paraId="5E1D80E1" w14:textId="77777777" w:rsidTr="0042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389D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AEE9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EC40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114B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Формулировка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2D03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Источник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797E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Обоснование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D9D3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Приоритет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41A7" w14:textId="77777777" w:rsidR="00241FAA" w:rsidRDefault="00000000">
            <w:pPr>
              <w:pStyle w:val="vgutTableText"/>
              <w:jc w:val="center"/>
            </w:pPr>
            <w:r>
              <w:rPr>
                <w:sz w:val="20"/>
                <w:szCs w:val="20"/>
              </w:rPr>
              <w:t>Критерий верификации</w:t>
            </w:r>
          </w:p>
        </w:tc>
      </w:tr>
      <w:tr w:rsidR="00241FAA" w14:paraId="6AC2BE8B" w14:textId="77777777" w:rsidTr="0042441E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101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CON-01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AF07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E584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Технологии реализации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EF7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быть реализована на языках программирования Python, JavaScript, а также HTML и CSS с использованием свободно распространяемых библиотек.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612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Учебный проект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B0E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Требования к уровню сложности проекта и отсутствию бюджета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FC9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2C81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Инспекция: исходный код написан только на указанных языках, все библиотеки имеют открытые лицензии.</w:t>
            </w:r>
          </w:p>
        </w:tc>
      </w:tr>
      <w:tr w:rsidR="00241FAA" w14:paraId="11D1BCEC" w14:textId="77777777" w:rsidTr="0042441E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D06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CON-02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086A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8BF6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Хранение данных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6D5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Данные системы должны храниться в реляционной базе данных без использования платных СУБД.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9E4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Учебный проект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12A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Отсутствие бюджета на лицензии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7BE4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CA48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Инспекция: в проекте используется СУБД SQLite, сторонние платные сервисы отсутствуют.</w:t>
            </w:r>
          </w:p>
        </w:tc>
      </w:tr>
      <w:tr w:rsidR="00241FAA" w14:paraId="102B39C2" w14:textId="77777777" w:rsidTr="0042441E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5B5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lastRenderedPageBreak/>
              <w:t>CON-03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D58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430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Правовые ограничения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689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соответствовать требованиям 152-ФЗ и 149-ФЗ, а также ФГОС основного общего образования.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19A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152-ФЗ, 149-ФЗ, ФГОС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3F3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Правовые нормы обязательны для образовательных организаций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A88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EA0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Анализ: сопоставление функций системы с требованиями законов, замечания отсутствуют.</w:t>
            </w:r>
          </w:p>
        </w:tc>
      </w:tr>
      <w:tr w:rsidR="00241FAA" w14:paraId="432F68D3" w14:textId="77777777" w:rsidTr="0042441E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7CD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CON-04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9114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91B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Роль системы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177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Система должна дополнять реальные лабораторные работы и не должна принимать итоговых решений об оценке и выдавать документы об образовании.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E42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818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Границы системы определены в предварительном анализе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0DF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728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Инспекция: в системе отсутствуют функции выдачи сертификатов и автоматического выставления итоговых оценок без участия преподавателя.</w:t>
            </w:r>
          </w:p>
        </w:tc>
      </w:tr>
      <w:tr w:rsidR="00241FAA" w14:paraId="682240A6" w14:textId="77777777" w:rsidTr="0042441E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35B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CON-05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0611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A58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Сроки и ресурсы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D0DC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Разработка должна быть выполнена одним исполнителем в срок до 20.12.2026 без выделенного бюджета.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826E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Учебный план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8F1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Ограниченные сроки выполнения проекта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9E4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14E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Анализ: готовый к защите комплект документов и система предъявлены до 20.12.2026.</w:t>
            </w:r>
          </w:p>
        </w:tc>
      </w:tr>
      <w:tr w:rsidR="00241FAA" w14:paraId="7448B515" w14:textId="77777777" w:rsidTr="0042441E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07A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CON-06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97D5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B93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Объем каталога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46AD3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Симуляция должна охватывать только реакции неорганической химии, включенные в каталог системы в рамках школьной программы.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D85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StH-01, StH-02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C06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Ограничение объема проекта и обеспечение достоверности реакций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A1CF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7358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Инспекция: каталог содержит только реакции, подтвержденные учебной литературой; реакции вне каталога не моделируются.</w:t>
            </w:r>
          </w:p>
        </w:tc>
      </w:tr>
      <w:tr w:rsidR="00241FAA" w14:paraId="091EA9ED" w14:textId="77777777" w:rsidTr="0042441E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D6B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CON-07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46D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Ограничение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1CA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Внешняя инфраструктура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CA2B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Видеосвязь между участниками, хостинг серверной части и финансовые операции должны оставаться вне системы.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9542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Границы системы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E350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Разделение ответственности между системой и внешней средой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41D6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9D69" w14:textId="77777777" w:rsidR="00241FAA" w:rsidRDefault="00000000">
            <w:pPr>
              <w:pStyle w:val="vgutTableText"/>
            </w:pPr>
            <w:r>
              <w:rPr>
                <w:sz w:val="20"/>
                <w:szCs w:val="20"/>
              </w:rPr>
              <w:t>Инспекция: в системе отсутствуют модули видеосвязи, платежей и собственной серверной инфраструктуры.</w:t>
            </w:r>
          </w:p>
        </w:tc>
      </w:tr>
    </w:tbl>
    <w:p w14:paraId="7869A869" w14:textId="77777777" w:rsidR="00241FAA" w:rsidRDefault="00241FAA">
      <w:pPr>
        <w:pStyle w:val="vgutTableName"/>
      </w:pPr>
    </w:p>
    <w:p w14:paraId="086EB0A5" w14:textId="77777777" w:rsidR="00241FAA" w:rsidRDefault="00241FAA">
      <w:pPr>
        <w:ind w:firstLine="0"/>
        <w:sectPr w:rsidR="00241FAA" w:rsidSect="0042441E">
          <w:headerReference w:type="default" r:id="rId16"/>
          <w:pgSz w:w="11906" w:h="16838"/>
          <w:pgMar w:top="567" w:right="1134" w:bottom="1134" w:left="1134" w:header="708" w:footer="708" w:gutter="0"/>
          <w:cols w:space="708"/>
          <w:docGrid w:linePitch="381"/>
        </w:sectPr>
      </w:pPr>
    </w:p>
    <w:p w14:paraId="197B5E05" w14:textId="77777777" w:rsidR="00241FAA" w:rsidRDefault="00000000">
      <w:pPr>
        <w:pStyle w:val="2"/>
      </w:pPr>
      <w:bookmarkStart w:id="27" w:name="_Toc9001028"/>
      <w:r>
        <w:lastRenderedPageBreak/>
        <w:t>Анализ полноты и непротиворечивости требований</w:t>
      </w:r>
      <w:bookmarkEnd w:id="27"/>
    </w:p>
    <w:p w14:paraId="2CD2A283" w14:textId="77777777" w:rsidR="00241FAA" w:rsidRDefault="00000000">
      <w:r>
        <w:t>Итоговый перечень содержит 50 требований: 30 функциональных, 13 нефункциональных и 7 ограничений. По приоритетам они распределены следующим образом: Must Have – 35, Should Have – 10, Could Have – 3, Won't Have – 2. Для проверки качества перечня выполнены проверки полноты, однозначности и непротиворечивости.</w:t>
      </w:r>
    </w:p>
    <w:p w14:paraId="27B13403" w14:textId="77777777" w:rsidR="00241FAA" w:rsidRDefault="00000000">
      <w:pPr>
        <w:pStyle w:val="3"/>
      </w:pPr>
      <w:bookmarkStart w:id="28" w:name="_Toc9001029"/>
      <w:r>
        <w:t>Проверка полноты по стейкхолдерам</w:t>
      </w:r>
      <w:bookmarkEnd w:id="28"/>
    </w:p>
    <w:p w14:paraId="54252850" w14:textId="77777777" w:rsidR="00241FAA" w:rsidRDefault="00000000">
      <w:r>
        <w:t>Для каждого стейкхолдера из реестра (таблица 1) проверено наличие не менее одного требования, отражающего его ключевую потребность или опасение. Результаты проверки представлены в таблице 14.</w:t>
      </w:r>
    </w:p>
    <w:p w14:paraId="30885B02" w14:textId="77777777" w:rsidR="00241FAA" w:rsidRDefault="00000000">
      <w:pPr>
        <w:pStyle w:val="vgutTableName"/>
        <w:keepNext/>
      </w:pPr>
      <w:r>
        <w:t>Таблица 14 – Проверка полноты по стейкхолдерам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1100"/>
        <w:gridCol w:w="4100"/>
        <w:gridCol w:w="5005"/>
      </w:tblGrid>
      <w:tr w:rsidR="00241FAA" w14:paraId="3D8FDAF9" w14:textId="77777777" w:rsidTr="0042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1C50" w14:textId="77777777" w:rsidR="00241FAA" w:rsidRDefault="00000000">
            <w:pPr>
              <w:pStyle w:val="vgutTableText"/>
              <w:jc w:val="center"/>
            </w:pPr>
            <w:r>
              <w:t>Код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18EF" w14:textId="77777777" w:rsidR="00241FAA" w:rsidRDefault="00000000">
            <w:pPr>
              <w:pStyle w:val="vgutTableText"/>
              <w:jc w:val="center"/>
            </w:pPr>
            <w:r>
              <w:t>Требования, отражающие потребность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43A5" w14:textId="77777777" w:rsidR="00241FAA" w:rsidRDefault="00000000">
            <w:pPr>
              <w:pStyle w:val="vgutTableText"/>
              <w:jc w:val="center"/>
            </w:pPr>
            <w:r>
              <w:t>Результат проверки</w:t>
            </w:r>
          </w:p>
        </w:tc>
      </w:tr>
      <w:tr w:rsidR="00241FAA" w14:paraId="50B7F11F" w14:textId="77777777" w:rsidTr="004244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479D" w14:textId="77777777" w:rsidR="00241FAA" w:rsidRDefault="00000000">
            <w:pPr>
              <w:pStyle w:val="vgutTableText"/>
            </w:pPr>
            <w:r>
              <w:t>StH-01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44FA" w14:textId="77777777" w:rsidR="00241FAA" w:rsidRPr="00930E61" w:rsidRDefault="00000000">
            <w:pPr>
              <w:pStyle w:val="vgutTableText"/>
              <w:rPr>
                <w:lang w:val="en-US"/>
              </w:rPr>
            </w:pPr>
            <w:r w:rsidRPr="00930E61">
              <w:rPr>
                <w:lang w:val="en-US"/>
              </w:rPr>
              <w:t>FR-05, FR-06, FR-08, FR-10, FR-17, FR-18, FR-19, FR-25, NFR-01, NFR-10, NFR-11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F6BA" w14:textId="77777777" w:rsidR="00241FAA" w:rsidRDefault="00000000">
            <w:pPr>
              <w:pStyle w:val="vgutTableText"/>
            </w:pPr>
            <w:r>
              <w:t>Потребности и опасения обеспечены требованиями</w:t>
            </w:r>
          </w:p>
        </w:tc>
      </w:tr>
      <w:tr w:rsidR="00241FAA" w14:paraId="569CC4DD" w14:textId="77777777" w:rsidTr="004244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0AE7" w14:textId="77777777" w:rsidR="00241FAA" w:rsidRDefault="00000000">
            <w:pPr>
              <w:pStyle w:val="vgutTableText"/>
            </w:pPr>
            <w:r>
              <w:t>StH-02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1531" w14:textId="77777777" w:rsidR="00241FAA" w:rsidRDefault="00000000">
            <w:pPr>
              <w:pStyle w:val="vgutTableText"/>
            </w:pPr>
            <w:r>
              <w:t>FR-09, FR-11 – FR-16, FR-19, FR-20, FR-23, FR-24, NFR-02, NFR-07, NFR-10, NFR-12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A109" w14:textId="77777777" w:rsidR="00241FAA" w:rsidRDefault="00000000">
            <w:pPr>
              <w:pStyle w:val="vgutTableText"/>
            </w:pPr>
            <w:r>
              <w:t>Потребности и опасения обеспечены требованиями</w:t>
            </w:r>
          </w:p>
        </w:tc>
      </w:tr>
      <w:tr w:rsidR="00241FAA" w14:paraId="3EA462C5" w14:textId="77777777" w:rsidTr="004244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3005" w14:textId="77777777" w:rsidR="00241FAA" w:rsidRDefault="00000000">
            <w:pPr>
              <w:pStyle w:val="vgutTableText"/>
            </w:pPr>
            <w:r>
              <w:t>StH-03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41292" w14:textId="77777777" w:rsidR="00241FAA" w:rsidRPr="00930E61" w:rsidRDefault="00000000">
            <w:pPr>
              <w:pStyle w:val="vgutTableText"/>
              <w:rPr>
                <w:lang w:val="en-US"/>
              </w:rPr>
            </w:pPr>
            <w:r w:rsidRPr="00930E61">
              <w:rPr>
                <w:lang w:val="en-US"/>
              </w:rPr>
              <w:t>FR-01, FR-03, FR-04, FR-25, FR-26, NFR-07, NFR-08, FR-29 (Won't Have)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544F" w14:textId="77777777" w:rsidR="00241FAA" w:rsidRDefault="00000000">
            <w:pPr>
              <w:pStyle w:val="vgutTableText"/>
            </w:pPr>
            <w:r>
              <w:t>Пробел: интеграция с электронным журналом не входит в текущий объем работ; требование подлежит уточнению (TBD-02)</w:t>
            </w:r>
          </w:p>
        </w:tc>
      </w:tr>
      <w:tr w:rsidR="00241FAA" w14:paraId="156DCC1C" w14:textId="77777777" w:rsidTr="004244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F403" w14:textId="77777777" w:rsidR="00241FAA" w:rsidRDefault="00000000">
            <w:pPr>
              <w:pStyle w:val="vgutTableText"/>
            </w:pPr>
            <w:r>
              <w:t>StH-04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E5C3" w14:textId="77777777" w:rsidR="00241FAA" w:rsidRPr="00930E61" w:rsidRDefault="00000000">
            <w:pPr>
              <w:pStyle w:val="vgutTableText"/>
              <w:rPr>
                <w:lang w:val="en-US"/>
              </w:rPr>
            </w:pPr>
            <w:r w:rsidRPr="00930E61">
              <w:rPr>
                <w:lang w:val="en-US"/>
              </w:rPr>
              <w:t>FR-09, NFR-08, NFR-09, FR-28 (Won't Have)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5F68" w14:textId="77777777" w:rsidR="00241FAA" w:rsidRDefault="00000000">
            <w:pPr>
              <w:pStyle w:val="vgutTableText"/>
            </w:pPr>
            <w:r>
              <w:t>Пробел: еженедельный отчет для родителей не входит в текущий объем работ; требование подлежит уточнению (TBD-01)</w:t>
            </w:r>
          </w:p>
        </w:tc>
      </w:tr>
      <w:tr w:rsidR="00241FAA" w14:paraId="1824EFD8" w14:textId="77777777" w:rsidTr="004244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11E9" w14:textId="77777777" w:rsidR="00241FAA" w:rsidRDefault="00000000">
            <w:pPr>
              <w:pStyle w:val="vgutTableText"/>
            </w:pPr>
            <w:r>
              <w:t>StH-05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D2EB" w14:textId="77777777" w:rsidR="00241FAA" w:rsidRPr="00930E61" w:rsidRDefault="00000000">
            <w:pPr>
              <w:pStyle w:val="vgutTableText"/>
              <w:rPr>
                <w:lang w:val="en-US"/>
              </w:rPr>
            </w:pPr>
            <w:r w:rsidRPr="00930E61">
              <w:rPr>
                <w:lang w:val="en-US"/>
              </w:rPr>
              <w:t>FR-02, FR-03, FR-22, FR-30, NFR-04, NFR-05, NFR-06, NFR-13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287B" w14:textId="77777777" w:rsidR="00241FAA" w:rsidRDefault="00000000">
            <w:pPr>
              <w:pStyle w:val="vgutTableText"/>
            </w:pPr>
            <w:r>
              <w:t>Потребности и опасения обеспечены требованиями</w:t>
            </w:r>
          </w:p>
        </w:tc>
      </w:tr>
    </w:tbl>
    <w:p w14:paraId="5C12005E" w14:textId="77777777" w:rsidR="00241FAA" w:rsidRDefault="00241FAA">
      <w:pPr>
        <w:pStyle w:val="vgutTableName"/>
      </w:pPr>
    </w:p>
    <w:p w14:paraId="39A4FA41" w14:textId="77777777" w:rsidR="00241FAA" w:rsidRDefault="00000000">
      <w:pPr>
        <w:pStyle w:val="3"/>
      </w:pPr>
      <w:bookmarkStart w:id="29" w:name="_Toc9001030"/>
      <w:r>
        <w:t>Проверка полноты по сценариям использования</w:t>
      </w:r>
      <w:bookmarkEnd w:id="29"/>
    </w:p>
    <w:p w14:paraId="09215CDE" w14:textId="77777777" w:rsidR="00241FAA" w:rsidRDefault="00000000">
      <w:r>
        <w:t>Для каждого шага основного потока сценариев из подраздела 5.2 проверено наличие соответствующего функционального требования. Матрица трассировки шагов сценариев на требования представлена в таблице 15.</w:t>
      </w:r>
    </w:p>
    <w:p w14:paraId="5FF46E8A" w14:textId="77777777" w:rsidR="00241FAA" w:rsidRDefault="00000000">
      <w:pPr>
        <w:pStyle w:val="vgutTableName"/>
        <w:keepNext/>
      </w:pPr>
      <w:r>
        <w:t>Таблица 15 – Матрица трассировки шагов сценариев на требования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5205"/>
      </w:tblGrid>
      <w:tr w:rsidR="00241FAA" w14:paraId="7877DD1C" w14:textId="77777777" w:rsidTr="0042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7F52" w14:textId="77777777" w:rsidR="00241FAA" w:rsidRDefault="00000000">
            <w:pPr>
              <w:pStyle w:val="vgutTableText"/>
              <w:jc w:val="center"/>
            </w:pPr>
            <w:r>
              <w:t>Сценарий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48CD" w14:textId="77777777" w:rsidR="00241FAA" w:rsidRDefault="00000000">
            <w:pPr>
              <w:pStyle w:val="vgutTableText"/>
              <w:jc w:val="center"/>
            </w:pPr>
            <w:r>
              <w:t>Шаги основного потока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BC68" w14:textId="77777777" w:rsidR="00241FAA" w:rsidRDefault="00000000">
            <w:pPr>
              <w:pStyle w:val="vgutTableText"/>
              <w:jc w:val="center"/>
            </w:pPr>
            <w:r>
              <w:t>Обеспечивающие требования</w:t>
            </w:r>
          </w:p>
        </w:tc>
      </w:tr>
      <w:tr w:rsidR="00241FAA" w14:paraId="59A88CE4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7AC7" w14:textId="77777777" w:rsidR="00241FAA" w:rsidRDefault="00000000">
            <w:pPr>
              <w:pStyle w:val="vgutTableText"/>
            </w:pPr>
            <w:r>
              <w:t>UC-01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E4A7" w14:textId="77777777" w:rsidR="00241FAA" w:rsidRDefault="00000000">
            <w:pPr>
              <w:pStyle w:val="vgutTableText"/>
              <w:jc w:val="center"/>
            </w:pPr>
            <w:r>
              <w:t>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DBFE" w14:textId="77777777" w:rsidR="00241FAA" w:rsidRDefault="00000000">
            <w:pPr>
              <w:pStyle w:val="vgutTableText"/>
            </w:pPr>
            <w:r>
              <w:t>FR-02, FR-05</w:t>
            </w:r>
          </w:p>
        </w:tc>
      </w:tr>
      <w:tr w:rsidR="00241FAA" w14:paraId="5EE443FD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FD24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20A6" w14:textId="77777777" w:rsidR="00241FAA" w:rsidRDefault="00000000">
            <w:pPr>
              <w:pStyle w:val="vgutTableText"/>
              <w:jc w:val="center"/>
            </w:pPr>
            <w:r>
              <w:t>2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6097" w14:textId="77777777" w:rsidR="00241FAA" w:rsidRDefault="00000000">
            <w:pPr>
              <w:pStyle w:val="vgutTableText"/>
            </w:pPr>
            <w:r>
              <w:t>FR-06, FR-07</w:t>
            </w:r>
          </w:p>
        </w:tc>
      </w:tr>
      <w:tr w:rsidR="00241FAA" w14:paraId="0026CEF5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13785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D7C4" w14:textId="77777777" w:rsidR="00241FAA" w:rsidRDefault="00000000">
            <w:pPr>
              <w:pStyle w:val="vgutTableText"/>
              <w:jc w:val="center"/>
            </w:pPr>
            <w:r>
              <w:t>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23CA" w14:textId="77777777" w:rsidR="00241FAA" w:rsidRDefault="00000000">
            <w:pPr>
              <w:pStyle w:val="vgutTableText"/>
            </w:pPr>
            <w:r>
              <w:t>FR-08</w:t>
            </w:r>
          </w:p>
        </w:tc>
      </w:tr>
      <w:tr w:rsidR="00241FAA" w14:paraId="1B106E9D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46EC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3B53C" w14:textId="77777777" w:rsidR="00241FAA" w:rsidRDefault="00000000">
            <w:pPr>
              <w:pStyle w:val="vgutTableText"/>
              <w:jc w:val="center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9D6F" w14:textId="77777777" w:rsidR="00241FAA" w:rsidRDefault="00000000">
            <w:pPr>
              <w:pStyle w:val="vgutTableText"/>
            </w:pPr>
            <w:r>
              <w:t>FR-09, FR-21</w:t>
            </w:r>
          </w:p>
        </w:tc>
      </w:tr>
      <w:tr w:rsidR="00241FAA" w14:paraId="3D87B1EB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34DB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9BC3" w14:textId="77777777" w:rsidR="00241FAA" w:rsidRDefault="00000000">
            <w:pPr>
              <w:pStyle w:val="vgutTableText"/>
              <w:jc w:val="center"/>
            </w:pPr>
            <w:r>
              <w:t>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5864" w14:textId="77777777" w:rsidR="00241FAA" w:rsidRDefault="00000000">
            <w:pPr>
              <w:pStyle w:val="vgutTableText"/>
            </w:pPr>
            <w:r>
              <w:t>FR-10</w:t>
            </w:r>
          </w:p>
        </w:tc>
      </w:tr>
      <w:tr w:rsidR="00241FAA" w14:paraId="2029C2B2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6A0D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3ADB" w14:textId="77777777" w:rsidR="00241FAA" w:rsidRDefault="00000000">
            <w:pPr>
              <w:pStyle w:val="vgutTableText"/>
              <w:jc w:val="center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BDFF" w14:textId="77777777" w:rsidR="00241FAA" w:rsidRDefault="00000000">
            <w:pPr>
              <w:pStyle w:val="vgutTableText"/>
            </w:pPr>
            <w:r>
              <w:t>FR-11, FR-17, FR-21</w:t>
            </w:r>
          </w:p>
        </w:tc>
      </w:tr>
      <w:tr w:rsidR="00241FAA" w14:paraId="378C4BB0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EDF15" w14:textId="77777777" w:rsidR="00241FAA" w:rsidRDefault="00000000">
            <w:pPr>
              <w:pStyle w:val="vgutTableText"/>
            </w:pPr>
            <w:r>
              <w:t>UC-02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2037" w14:textId="77777777" w:rsidR="00241FAA" w:rsidRDefault="00000000">
            <w:pPr>
              <w:pStyle w:val="vgutTableText"/>
              <w:jc w:val="center"/>
            </w:pPr>
            <w:r>
              <w:t>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B3EC" w14:textId="77777777" w:rsidR="00241FAA" w:rsidRDefault="00000000">
            <w:pPr>
              <w:pStyle w:val="vgutTableText"/>
            </w:pPr>
            <w:r>
              <w:t>FR-11</w:t>
            </w:r>
          </w:p>
        </w:tc>
      </w:tr>
      <w:tr w:rsidR="00241FAA" w14:paraId="52D3C35C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6872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9828" w14:textId="77777777" w:rsidR="00241FAA" w:rsidRDefault="00000000">
            <w:pPr>
              <w:pStyle w:val="vgutTableText"/>
              <w:jc w:val="center"/>
            </w:pPr>
            <w:r>
              <w:t>2, 3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1FF5" w14:textId="77777777" w:rsidR="00241FAA" w:rsidRDefault="00000000">
            <w:pPr>
              <w:pStyle w:val="vgutTableText"/>
            </w:pPr>
            <w:r>
              <w:t>FR-09, FR-12</w:t>
            </w:r>
          </w:p>
        </w:tc>
      </w:tr>
      <w:tr w:rsidR="00241FAA" w14:paraId="6E4714DC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A7398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5986" w14:textId="77777777" w:rsidR="00241FAA" w:rsidRDefault="00000000">
            <w:pPr>
              <w:pStyle w:val="vgutTableText"/>
              <w:jc w:val="center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3236" w14:textId="77777777" w:rsidR="00241FAA" w:rsidRDefault="00000000">
            <w:pPr>
              <w:pStyle w:val="vgutTableText"/>
            </w:pPr>
            <w:r>
              <w:t>FR-13, FR-14</w:t>
            </w:r>
          </w:p>
        </w:tc>
      </w:tr>
      <w:tr w:rsidR="00241FAA" w14:paraId="7AD09786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348F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1682" w14:textId="77777777" w:rsidR="00241FAA" w:rsidRDefault="00000000">
            <w:pPr>
              <w:pStyle w:val="vgutTableText"/>
              <w:jc w:val="center"/>
            </w:pPr>
            <w:r>
              <w:t>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5AC9" w14:textId="77777777" w:rsidR="00241FAA" w:rsidRDefault="00000000">
            <w:pPr>
              <w:pStyle w:val="vgutTableText"/>
            </w:pPr>
            <w:r>
              <w:t>FR-15</w:t>
            </w:r>
          </w:p>
        </w:tc>
      </w:tr>
      <w:tr w:rsidR="00241FAA" w14:paraId="14D54342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ECF6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67D0" w14:textId="77777777" w:rsidR="00241FAA" w:rsidRDefault="00000000">
            <w:pPr>
              <w:pStyle w:val="vgutTableText"/>
              <w:jc w:val="center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9D96" w14:textId="77777777" w:rsidR="00241FAA" w:rsidRDefault="00000000">
            <w:pPr>
              <w:pStyle w:val="vgutTableText"/>
            </w:pPr>
            <w:r>
              <w:t>FR-15, FR-16</w:t>
            </w:r>
          </w:p>
        </w:tc>
      </w:tr>
      <w:tr w:rsidR="00241FAA" w14:paraId="458DEFAF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048E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A3AA" w14:textId="77777777" w:rsidR="00241FAA" w:rsidRDefault="00000000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6FB2" w14:textId="77777777" w:rsidR="00241FAA" w:rsidRDefault="00000000">
            <w:pPr>
              <w:pStyle w:val="vgutTableText"/>
            </w:pPr>
            <w:r>
              <w:t>FR-17, FR-23</w:t>
            </w:r>
          </w:p>
        </w:tc>
      </w:tr>
      <w:tr w:rsidR="00241FAA" w14:paraId="2E41AD2F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D541" w14:textId="77777777" w:rsidR="00241FAA" w:rsidRDefault="00000000">
            <w:pPr>
              <w:pStyle w:val="vgutTableText"/>
            </w:pPr>
            <w:r>
              <w:t>UC-03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FFCB" w14:textId="77777777" w:rsidR="00241FAA" w:rsidRDefault="00000000">
            <w:pPr>
              <w:pStyle w:val="vgutTableText"/>
              <w:jc w:val="center"/>
            </w:pPr>
            <w:r>
              <w:t>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FF37" w14:textId="77777777" w:rsidR="00241FAA" w:rsidRDefault="00000000">
            <w:pPr>
              <w:pStyle w:val="vgutTableText"/>
            </w:pPr>
            <w:r>
              <w:t>FR-18, FR-20</w:t>
            </w:r>
          </w:p>
        </w:tc>
      </w:tr>
      <w:tr w:rsidR="00241FAA" w14:paraId="130F34FD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B380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FDA8" w14:textId="77777777" w:rsidR="00241FAA" w:rsidRDefault="00000000">
            <w:pPr>
              <w:pStyle w:val="vgutTableText"/>
              <w:jc w:val="center"/>
            </w:pPr>
            <w:r>
              <w:t>2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ECCD" w14:textId="77777777" w:rsidR="00241FAA" w:rsidRDefault="00000000">
            <w:pPr>
              <w:pStyle w:val="vgutTableText"/>
            </w:pPr>
            <w:r>
              <w:t>FR-19</w:t>
            </w:r>
          </w:p>
        </w:tc>
      </w:tr>
      <w:tr w:rsidR="00241FAA" w14:paraId="09F91371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9072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4AA4" w14:textId="77777777" w:rsidR="00241FAA" w:rsidRDefault="00000000">
            <w:pPr>
              <w:pStyle w:val="vgutTableText"/>
              <w:jc w:val="center"/>
            </w:pPr>
            <w:r>
              <w:t>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5EA1" w14:textId="77777777" w:rsidR="00241FAA" w:rsidRDefault="00000000">
            <w:pPr>
              <w:pStyle w:val="vgutTableText"/>
            </w:pPr>
            <w:r>
              <w:t>FR-19, FR-23</w:t>
            </w:r>
          </w:p>
        </w:tc>
      </w:tr>
      <w:tr w:rsidR="00241FAA" w14:paraId="2128CBD0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9E6F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CDA2" w14:textId="77777777" w:rsidR="00241FAA" w:rsidRDefault="00000000">
            <w:pPr>
              <w:pStyle w:val="vgutTableText"/>
              <w:jc w:val="center"/>
            </w:pPr>
            <w:r>
              <w:t>4, 5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9A5E" w14:textId="77777777" w:rsidR="00241FAA" w:rsidRDefault="00000000">
            <w:pPr>
              <w:pStyle w:val="vgutTableText"/>
            </w:pPr>
            <w:r>
              <w:t>FR-19, FR-21</w:t>
            </w:r>
          </w:p>
        </w:tc>
      </w:tr>
      <w:tr w:rsidR="00241FAA" w14:paraId="71C89406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F9EDD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55E3" w14:textId="77777777" w:rsidR="00241FAA" w:rsidRDefault="00000000">
            <w:pPr>
              <w:pStyle w:val="vgutTableText"/>
              <w:jc w:val="center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9186" w14:textId="77777777" w:rsidR="00241FAA" w:rsidRDefault="00000000">
            <w:pPr>
              <w:pStyle w:val="vgutTableText"/>
            </w:pPr>
            <w:r>
              <w:t>FR-15</w:t>
            </w:r>
          </w:p>
        </w:tc>
      </w:tr>
      <w:tr w:rsidR="00241FAA" w14:paraId="2C867C2A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9BEC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17C62" w14:textId="77777777" w:rsidR="00241FAA" w:rsidRDefault="00000000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98A9" w14:textId="77777777" w:rsidR="00241FAA" w:rsidRDefault="00000000">
            <w:pPr>
              <w:pStyle w:val="vgutTableText"/>
            </w:pPr>
            <w:r>
              <w:t>FR-17</w:t>
            </w:r>
          </w:p>
        </w:tc>
      </w:tr>
      <w:tr w:rsidR="00241FAA" w14:paraId="5E898798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18E5" w14:textId="77777777" w:rsidR="00241FAA" w:rsidRDefault="00000000">
            <w:pPr>
              <w:pStyle w:val="vgutTableText"/>
            </w:pPr>
            <w:r>
              <w:t>UC-04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E788" w14:textId="77777777" w:rsidR="00241FAA" w:rsidRDefault="00000000">
            <w:pPr>
              <w:pStyle w:val="vgutTableText"/>
              <w:jc w:val="center"/>
            </w:pPr>
            <w:r>
              <w:t>1, 2, 3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F3D1" w14:textId="77777777" w:rsidR="00241FAA" w:rsidRDefault="00000000">
            <w:pPr>
              <w:pStyle w:val="vgutTableText"/>
            </w:pPr>
            <w:r>
              <w:t>FR-23</w:t>
            </w:r>
          </w:p>
        </w:tc>
      </w:tr>
      <w:tr w:rsidR="00241FAA" w14:paraId="68E1BD4B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B6EC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5A5F" w14:textId="77777777" w:rsidR="00241FAA" w:rsidRDefault="00000000">
            <w:pPr>
              <w:pStyle w:val="vgutTableText"/>
              <w:jc w:val="center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B1CB" w14:textId="77777777" w:rsidR="00241FAA" w:rsidRDefault="00000000">
            <w:pPr>
              <w:pStyle w:val="vgutTableText"/>
            </w:pPr>
            <w:r>
              <w:t>FR-23, FR-25</w:t>
            </w:r>
          </w:p>
        </w:tc>
      </w:tr>
      <w:tr w:rsidR="00241FAA" w14:paraId="75A32DB0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CC86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0833" w14:textId="77777777" w:rsidR="00241FAA" w:rsidRDefault="00000000">
            <w:pPr>
              <w:pStyle w:val="vgutTableText"/>
              <w:jc w:val="center"/>
            </w:pPr>
            <w:r>
              <w:t>5, 6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45FF" w14:textId="77777777" w:rsidR="00241FAA" w:rsidRDefault="00000000">
            <w:pPr>
              <w:pStyle w:val="vgutTableText"/>
            </w:pPr>
            <w:r>
              <w:t>FR-25</w:t>
            </w:r>
          </w:p>
        </w:tc>
      </w:tr>
      <w:tr w:rsidR="00241FAA" w14:paraId="4FEA4456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A1EA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C53EB" w14:textId="77777777" w:rsidR="00241FAA" w:rsidRDefault="00000000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23E7" w14:textId="77777777" w:rsidR="00241FAA" w:rsidRDefault="00000000">
            <w:pPr>
              <w:pStyle w:val="vgutTableText"/>
            </w:pPr>
            <w:r>
              <w:t>FR-24</w:t>
            </w:r>
          </w:p>
        </w:tc>
      </w:tr>
      <w:tr w:rsidR="00241FAA" w14:paraId="78D3238D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74FA" w14:textId="77777777" w:rsidR="00241FAA" w:rsidRDefault="00000000">
            <w:pPr>
              <w:pStyle w:val="vgutTableText"/>
            </w:pPr>
            <w:r>
              <w:t>UC-05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7D94" w14:textId="77777777" w:rsidR="00241FAA" w:rsidRDefault="00000000">
            <w:pPr>
              <w:pStyle w:val="vgutTableText"/>
              <w:jc w:val="center"/>
            </w:pPr>
            <w:r>
              <w:t>1, 2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59AE" w14:textId="77777777" w:rsidR="00241FAA" w:rsidRDefault="00000000">
            <w:pPr>
              <w:pStyle w:val="vgutTableText"/>
            </w:pPr>
            <w:r>
              <w:t>FR-03</w:t>
            </w:r>
          </w:p>
        </w:tc>
      </w:tr>
      <w:tr w:rsidR="00241FAA" w14:paraId="29107906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D307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7A8A7" w14:textId="77777777" w:rsidR="00241FAA" w:rsidRDefault="00000000">
            <w:pPr>
              <w:pStyle w:val="vgutTableText"/>
              <w:jc w:val="center"/>
            </w:pPr>
            <w:r>
              <w:t>3, 4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0B34" w14:textId="77777777" w:rsidR="00241FAA" w:rsidRDefault="00000000">
            <w:pPr>
              <w:pStyle w:val="vgutTableText"/>
            </w:pPr>
            <w:r>
              <w:t>FR-01, FR-03</w:t>
            </w:r>
          </w:p>
        </w:tc>
      </w:tr>
      <w:tr w:rsidR="00241FAA" w14:paraId="738D8EE8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9851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6406" w14:textId="77777777" w:rsidR="00241FAA" w:rsidRDefault="00000000">
            <w:pPr>
              <w:pStyle w:val="vgutTableText"/>
              <w:jc w:val="center"/>
            </w:pPr>
            <w:r>
              <w:t>5, 6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F2C1" w14:textId="77777777" w:rsidR="00241FAA" w:rsidRDefault="00000000">
            <w:pPr>
              <w:pStyle w:val="vgutTableText"/>
            </w:pPr>
            <w:r>
              <w:t>FR-02, FR-03</w:t>
            </w:r>
          </w:p>
        </w:tc>
      </w:tr>
      <w:tr w:rsidR="00241FAA" w14:paraId="24AA1B9C" w14:textId="77777777" w:rsidTr="004244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4E5A" w14:textId="77777777" w:rsidR="00241FAA" w:rsidRDefault="00241FAA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84AC" w14:textId="77777777" w:rsidR="00241FAA" w:rsidRDefault="00000000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9A3F" w14:textId="77777777" w:rsidR="00241FAA" w:rsidRDefault="00000000">
            <w:pPr>
              <w:pStyle w:val="vgutTableText"/>
            </w:pPr>
            <w:r>
              <w:t>FR-03</w:t>
            </w:r>
          </w:p>
        </w:tc>
      </w:tr>
    </w:tbl>
    <w:p w14:paraId="2CF1F668" w14:textId="77777777" w:rsidR="00241FAA" w:rsidRDefault="00241FAA">
      <w:pPr>
        <w:pStyle w:val="vgutTableName"/>
      </w:pPr>
    </w:p>
    <w:p w14:paraId="5986B93D" w14:textId="77777777" w:rsidR="00241FAA" w:rsidRDefault="00000000">
      <w:r>
        <w:t>При первой проверке выявлены шаги и альтернативные потоки, не имевшие соответствующих требований: рекомендация набора реагентов (UC-01, шаг 2), запрос подсказки (UC-03, шаг 1) и обработка отсутствующей реакции (UC-02, поток 4а). Для них в перечень добавлены требования FR-06, FR-20 и FR-14. После доработки каждый шаг основных потоков всех сценариев обеспечен не менее чем одним функциональным требованием. Требования FR-04, FR-26, FR-27, FR-28, FR-29 и FR-30 не привязаны к шагам основных потоков, так как описывают вспомогательные функции либо не входят в текущий объем работ.</w:t>
      </w:r>
    </w:p>
    <w:p w14:paraId="207D419D" w14:textId="77777777" w:rsidR="00241FAA" w:rsidRDefault="00000000">
      <w:pPr>
        <w:pStyle w:val="3"/>
      </w:pPr>
      <w:bookmarkStart w:id="30" w:name="_Toc9001031"/>
      <w:r>
        <w:lastRenderedPageBreak/>
        <w:t>Проверка на однозначность</w:t>
      </w:r>
      <w:bookmarkEnd w:id="30"/>
    </w:p>
    <w:p w14:paraId="004ADF75" w14:textId="77777777" w:rsidR="00241FAA" w:rsidRDefault="00000000">
      <w:r>
        <w:t>Все требования проверены на наличие оценочных прилагательных без количественного определения. Найденные неоднозначные формулировки заменены измеримыми критериями (таблица 16).</w:t>
      </w:r>
    </w:p>
    <w:p w14:paraId="536B408D" w14:textId="77777777" w:rsidR="00241FAA" w:rsidRDefault="00000000">
      <w:pPr>
        <w:pStyle w:val="vgutTableName"/>
        <w:keepNext/>
      </w:pPr>
      <w:r>
        <w:t>Таблица 16 – Замена оценочных формулировок измеримыми критериями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3300"/>
        <w:gridCol w:w="5105"/>
        <w:gridCol w:w="1800"/>
      </w:tblGrid>
      <w:tr w:rsidR="00241FAA" w14:paraId="061ACC73" w14:textId="77777777" w:rsidTr="0042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5224" w14:textId="77777777" w:rsidR="00241FAA" w:rsidRDefault="00000000">
            <w:pPr>
              <w:pStyle w:val="vgutTableText"/>
              <w:jc w:val="center"/>
            </w:pPr>
            <w:r>
              <w:t>Исходная формулировка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0D09" w14:textId="77777777" w:rsidR="00241FAA" w:rsidRDefault="00000000">
            <w:pPr>
              <w:pStyle w:val="vgutTableText"/>
              <w:jc w:val="center"/>
            </w:pPr>
            <w:r>
              <w:t>Измеримый критерий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09EE" w14:textId="77777777" w:rsidR="00241FAA" w:rsidRDefault="00000000">
            <w:pPr>
              <w:pStyle w:val="vgutTableText"/>
              <w:jc w:val="center"/>
            </w:pPr>
            <w:r>
              <w:t>Требование</w:t>
            </w:r>
          </w:p>
        </w:tc>
      </w:tr>
      <w:tr w:rsidR="00241FAA" w14:paraId="01B3F710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1B36" w14:textId="77777777" w:rsidR="00241FAA" w:rsidRDefault="00000000">
            <w:pPr>
              <w:pStyle w:val="vgutTableText"/>
            </w:pPr>
            <w:r>
              <w:t>Быстро показывать реагент ученику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AD2BD" w14:textId="77777777" w:rsidR="00241FAA" w:rsidRDefault="00000000">
            <w:pPr>
              <w:pStyle w:val="vgutTableText"/>
            </w:pPr>
            <w:r>
              <w:t>Не позднее чем через 1 с после выдачи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7A9E" w14:textId="77777777" w:rsidR="00241FAA" w:rsidRDefault="00000000">
            <w:pPr>
              <w:pStyle w:val="vgutTableText"/>
              <w:jc w:val="center"/>
            </w:pPr>
            <w:r>
              <w:t>FR-08</w:t>
            </w:r>
          </w:p>
        </w:tc>
      </w:tr>
      <w:tr w:rsidR="00241FAA" w14:paraId="3380B1BB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D76F" w14:textId="77777777" w:rsidR="00241FAA" w:rsidRDefault="00000000">
            <w:pPr>
              <w:pStyle w:val="vgutTableText"/>
            </w:pPr>
            <w:r>
              <w:t>Оперативно уведомлять преподавателя об ошибке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AA721" w14:textId="77777777" w:rsidR="00241FAA" w:rsidRDefault="00000000">
            <w:pPr>
              <w:pStyle w:val="vgutTableText"/>
            </w:pPr>
            <w:r>
              <w:t>Не позднее чем через 2 с после события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5376" w14:textId="77777777" w:rsidR="00241FAA" w:rsidRDefault="00000000">
            <w:pPr>
              <w:pStyle w:val="vgutTableText"/>
              <w:jc w:val="center"/>
            </w:pPr>
            <w:r>
              <w:t>FR-18</w:t>
            </w:r>
          </w:p>
        </w:tc>
      </w:tr>
      <w:tr w:rsidR="00241FAA" w14:paraId="6F2C4B6D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20EE" w14:textId="77777777" w:rsidR="00241FAA" w:rsidRDefault="00000000">
            <w:pPr>
              <w:pStyle w:val="vgutTableText"/>
            </w:pPr>
            <w:r>
              <w:t>Высокая точность симуляции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4E0A" w14:textId="77777777" w:rsidR="00241FAA" w:rsidRDefault="00000000">
            <w:pPr>
              <w:pStyle w:val="vgutTableText"/>
            </w:pPr>
            <w:r>
              <w:t>100 % совпадений с формулами в не менее чем 10 проверенных реакциях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879D" w14:textId="77777777" w:rsidR="00241FAA" w:rsidRDefault="00000000">
            <w:pPr>
              <w:pStyle w:val="vgutTableText"/>
              <w:jc w:val="center"/>
            </w:pPr>
            <w:r>
              <w:t>FR-13</w:t>
            </w:r>
          </w:p>
        </w:tc>
      </w:tr>
      <w:tr w:rsidR="00241FAA" w14:paraId="6739A3B0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9A0C" w14:textId="77777777" w:rsidR="00241FAA" w:rsidRDefault="00000000">
            <w:pPr>
              <w:pStyle w:val="vgutTableText"/>
            </w:pPr>
            <w:r>
              <w:t>Понятное объяснение ошибки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852B" w14:textId="77777777" w:rsidR="00241FAA" w:rsidRDefault="00000000">
            <w:pPr>
              <w:pStyle w:val="vgutTableText"/>
            </w:pPr>
            <w:r>
              <w:t>Не более 300 символов, содержит правильный ответ или алгоритм решения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8F0D" w14:textId="77777777" w:rsidR="00241FAA" w:rsidRDefault="00000000">
            <w:pPr>
              <w:pStyle w:val="vgutTableText"/>
              <w:jc w:val="center"/>
            </w:pPr>
            <w:r>
              <w:t>FR-16</w:t>
            </w:r>
          </w:p>
        </w:tc>
      </w:tr>
      <w:tr w:rsidR="00241FAA" w14:paraId="3AD3ADFF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7918" w14:textId="77777777" w:rsidR="00241FAA" w:rsidRDefault="00000000">
            <w:pPr>
              <w:pStyle w:val="vgutTableText"/>
            </w:pPr>
            <w:r>
              <w:t>Крупный шрифт задания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7659D" w14:textId="77777777" w:rsidR="00241FAA" w:rsidRDefault="00000000">
            <w:pPr>
              <w:pStyle w:val="vgutTableText"/>
            </w:pPr>
            <w:r>
              <w:t>Не менее 16 пунктов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EDFC" w14:textId="77777777" w:rsidR="00241FAA" w:rsidRDefault="00000000">
            <w:pPr>
              <w:pStyle w:val="vgutTableText"/>
              <w:jc w:val="center"/>
            </w:pPr>
            <w:r>
              <w:t>FR-11</w:t>
            </w:r>
          </w:p>
        </w:tc>
      </w:tr>
      <w:tr w:rsidR="00241FAA" w14:paraId="2993FF72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EB1F" w14:textId="77777777" w:rsidR="00241FAA" w:rsidRDefault="00000000">
            <w:pPr>
              <w:pStyle w:val="vgutTableText"/>
            </w:pPr>
            <w:r>
              <w:t>Работа на слабых компьютерах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FC26" w14:textId="77777777" w:rsidR="00241FAA" w:rsidRDefault="00000000">
            <w:pPr>
              <w:pStyle w:val="vgutTableText"/>
            </w:pPr>
            <w:r>
              <w:t>Не менее 24 кадров/с на Intel Celeron и 4 ГБ ОЗУ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0942" w14:textId="77777777" w:rsidR="00241FAA" w:rsidRDefault="00000000">
            <w:pPr>
              <w:pStyle w:val="vgutTableText"/>
              <w:jc w:val="center"/>
            </w:pPr>
            <w:r>
              <w:t>NFR-02</w:t>
            </w:r>
          </w:p>
        </w:tc>
      </w:tr>
      <w:tr w:rsidR="00241FAA" w14:paraId="4FA6D6B9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836B" w14:textId="77777777" w:rsidR="00241FAA" w:rsidRDefault="00000000">
            <w:pPr>
              <w:pStyle w:val="vgutTableText"/>
            </w:pPr>
            <w:r>
              <w:t>Надежная работа в учебное время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72E5" w14:textId="77777777" w:rsidR="00241FAA" w:rsidRDefault="00000000">
            <w:pPr>
              <w:pStyle w:val="vgutTableText"/>
            </w:pPr>
            <w:r>
              <w:t>Доступность не менее 99 % с 8:00 до 20:00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D788F" w14:textId="77777777" w:rsidR="00241FAA" w:rsidRDefault="00000000">
            <w:pPr>
              <w:pStyle w:val="vgutTableText"/>
              <w:jc w:val="center"/>
            </w:pPr>
            <w:r>
              <w:t>NFR-04</w:t>
            </w:r>
          </w:p>
        </w:tc>
      </w:tr>
      <w:tr w:rsidR="00241FAA" w14:paraId="77D57CF6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49B4" w14:textId="77777777" w:rsidR="00241FAA" w:rsidRDefault="00000000">
            <w:pPr>
              <w:pStyle w:val="vgutTableText"/>
            </w:pPr>
            <w:r>
              <w:t>Быстрое восстановление данных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57B4" w14:textId="77777777" w:rsidR="00241FAA" w:rsidRDefault="00000000">
            <w:pPr>
              <w:pStyle w:val="vgutTableText"/>
            </w:pPr>
            <w:r>
              <w:t>Не более 30 минут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8203" w14:textId="77777777" w:rsidR="00241FAA" w:rsidRDefault="00000000">
            <w:pPr>
              <w:pStyle w:val="vgutTableText"/>
              <w:jc w:val="center"/>
            </w:pPr>
            <w:r>
              <w:t>NFR-05</w:t>
            </w:r>
          </w:p>
        </w:tc>
      </w:tr>
      <w:tr w:rsidR="00241FAA" w14:paraId="0067BED2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DB55" w14:textId="77777777" w:rsidR="00241FAA" w:rsidRDefault="00000000">
            <w:pPr>
              <w:pStyle w:val="vgutTableText"/>
            </w:pPr>
            <w:r>
              <w:t>Простой интерфейс для преподавателя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305C" w14:textId="77777777" w:rsidR="00241FAA" w:rsidRDefault="00000000">
            <w:pPr>
              <w:pStyle w:val="vgutTableText"/>
            </w:pPr>
            <w:r>
              <w:t>Создание занятия и выдача реагентов за время не более 5 минут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0327" w14:textId="77777777" w:rsidR="00241FAA" w:rsidRDefault="00000000">
            <w:pPr>
              <w:pStyle w:val="vgutTableText"/>
              <w:jc w:val="center"/>
            </w:pPr>
            <w:r>
              <w:t>NFR-11</w:t>
            </w:r>
          </w:p>
        </w:tc>
      </w:tr>
      <w:tr w:rsidR="00241FAA" w14:paraId="04E4B452" w14:textId="77777777" w:rsidTr="004244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34FD" w14:textId="77777777" w:rsidR="00241FAA" w:rsidRDefault="00000000">
            <w:pPr>
              <w:pStyle w:val="vgutTableText"/>
            </w:pPr>
            <w:r>
              <w:t>Много одновременных пользователей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9851" w14:textId="77777777" w:rsidR="00241FAA" w:rsidRDefault="00000000">
            <w:pPr>
              <w:pStyle w:val="vgutTableText"/>
            </w:pPr>
            <w:r>
              <w:t>Не менее 5 занятий по 30 учеников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2B72" w14:textId="77777777" w:rsidR="00241FAA" w:rsidRDefault="00000000">
            <w:pPr>
              <w:pStyle w:val="vgutTableText"/>
              <w:jc w:val="center"/>
            </w:pPr>
            <w:r>
              <w:t>NFR-03</w:t>
            </w:r>
          </w:p>
        </w:tc>
      </w:tr>
    </w:tbl>
    <w:p w14:paraId="54E663A9" w14:textId="77777777" w:rsidR="00241FAA" w:rsidRDefault="00241FAA">
      <w:pPr>
        <w:pStyle w:val="vgutTableName"/>
      </w:pPr>
    </w:p>
    <w:p w14:paraId="258A3B3D" w14:textId="77777777" w:rsidR="00241FAA" w:rsidRDefault="00000000">
      <w:pPr>
        <w:pStyle w:val="3"/>
      </w:pPr>
      <w:bookmarkStart w:id="31" w:name="_Toc9001032"/>
      <w:r>
        <w:t>Проверка на непротиворечивость</w:t>
      </w:r>
      <w:bookmarkEnd w:id="31"/>
    </w:p>
    <w:p w14:paraId="430F5BC4" w14:textId="77777777" w:rsidR="00241FAA" w:rsidRDefault="00000000">
      <w:r>
        <w:t>Для пар требований, относящихся к одной функции или характеристике системы, проверена совместность их одновременного выполнения. Выявленные противоречия и стратегии их разрешения представлены в таблице 17.</w:t>
      </w:r>
    </w:p>
    <w:p w14:paraId="3F40486B" w14:textId="77777777" w:rsidR="00241FAA" w:rsidRDefault="00000000">
      <w:pPr>
        <w:pStyle w:val="vgutTableName"/>
        <w:keepNext/>
      </w:pPr>
      <w:r>
        <w:t>Таблица 17 – Выявленные противоречия и стратегии их разрешения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1500"/>
        <w:gridCol w:w="4200"/>
        <w:gridCol w:w="4505"/>
      </w:tblGrid>
      <w:tr w:rsidR="00241FAA" w14:paraId="50CFC186" w14:textId="77777777" w:rsidTr="0042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6FF06" w14:textId="77777777" w:rsidR="00241FAA" w:rsidRDefault="00000000">
            <w:pPr>
              <w:pStyle w:val="vgutTableText"/>
              <w:jc w:val="center"/>
            </w:pPr>
            <w:r>
              <w:t>Пара требований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4DF8" w14:textId="77777777" w:rsidR="00241FAA" w:rsidRDefault="00000000">
            <w:pPr>
              <w:pStyle w:val="vgutTableText"/>
              <w:jc w:val="center"/>
            </w:pPr>
            <w:r>
              <w:t>Суть противоречия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5CCD4" w14:textId="77777777" w:rsidR="00241FAA" w:rsidRDefault="00000000">
            <w:pPr>
              <w:pStyle w:val="vgutTableText"/>
              <w:jc w:val="center"/>
            </w:pPr>
            <w:r>
              <w:t>Стратегия разрешения</w:t>
            </w:r>
          </w:p>
        </w:tc>
      </w:tr>
      <w:tr w:rsidR="00241FAA" w14:paraId="4CE4D855" w14:textId="77777777" w:rsidTr="004244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09B8" w14:textId="77777777" w:rsidR="00241FAA" w:rsidRDefault="00000000">
            <w:pPr>
              <w:pStyle w:val="vgutTableText"/>
            </w:pPr>
            <w:r>
              <w:t>FR-21 и NFR-02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C218" w14:textId="77777777" w:rsidR="00241FAA" w:rsidRDefault="00000000">
            <w:pPr>
              <w:pStyle w:val="vgutTableText"/>
            </w:pPr>
            <w:r>
              <w:t>Синхронизация не более чем за 2 с и плавная анимация конкурируют за ресурсы слабого компьютера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DBED" w14:textId="77777777" w:rsidR="00241FAA" w:rsidRDefault="00000000">
            <w:pPr>
              <w:pStyle w:val="vgutTableText"/>
            </w:pPr>
            <w:r>
              <w:t>Анимация выполняется отдельно от обработки сообщений; при низкой частоте кадров включается упрощенная анимация, приоритет отдается синхронизации</w:t>
            </w:r>
          </w:p>
        </w:tc>
      </w:tr>
      <w:tr w:rsidR="00241FAA" w14:paraId="79C70B29" w14:textId="77777777" w:rsidTr="004244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086E" w14:textId="77777777" w:rsidR="00241FAA" w:rsidRDefault="00000000">
            <w:pPr>
              <w:pStyle w:val="vgutTableText"/>
            </w:pPr>
            <w:r>
              <w:lastRenderedPageBreak/>
              <w:t>FR-23 и FR-04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0561" w14:textId="77777777" w:rsidR="00241FAA" w:rsidRDefault="00000000">
            <w:pPr>
              <w:pStyle w:val="vgutTableText"/>
            </w:pPr>
            <w:r>
              <w:t>Хранение результатов 12 месяцев противоречит праву пользователя на удаление своих данных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3488" w14:textId="77777777" w:rsidR="00241FAA" w:rsidRDefault="00000000">
            <w:pPr>
              <w:pStyle w:val="vgutTableText"/>
            </w:pPr>
            <w:r>
              <w:t>По запросу удаляются ФИО и email, учебные результаты сохраняются в обезличенном виде без привязки к личности</w:t>
            </w:r>
          </w:p>
        </w:tc>
      </w:tr>
      <w:tr w:rsidR="00241FAA" w14:paraId="05028707" w14:textId="77777777" w:rsidTr="004244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2837" w14:textId="77777777" w:rsidR="00241FAA" w:rsidRDefault="00000000">
            <w:pPr>
              <w:pStyle w:val="vgutTableText"/>
            </w:pPr>
            <w:r>
              <w:t>FR-24 и NFR-07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BDCB" w14:textId="77777777" w:rsidR="00241FAA" w:rsidRDefault="00000000">
            <w:pPr>
              <w:pStyle w:val="vgutTableText"/>
            </w:pPr>
            <w:r>
              <w:t>Аналитика по ученику требует доступа к результатам, а NFR-07 ограничивает доступ к чужим результатам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8D93C" w14:textId="77777777" w:rsidR="00241FAA" w:rsidRDefault="00000000">
            <w:pPr>
              <w:pStyle w:val="vgutTableText"/>
            </w:pPr>
            <w:r>
              <w:t>Доступ разграничивается по ролям: ученик видит только свои данные, преподаватель – данные своих групп; NFR-07 уточнена</w:t>
            </w:r>
          </w:p>
        </w:tc>
      </w:tr>
      <w:tr w:rsidR="00241FAA" w14:paraId="797281AF" w14:textId="77777777" w:rsidTr="004244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BBCF" w14:textId="77777777" w:rsidR="00241FAA" w:rsidRDefault="00000000">
            <w:pPr>
              <w:pStyle w:val="vgutTableText"/>
            </w:pPr>
            <w:r>
              <w:t>FR-15 и CON-04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CABD" w14:textId="77777777" w:rsidR="00241FAA" w:rsidRDefault="00000000">
            <w:pPr>
              <w:pStyle w:val="vgutTableText"/>
            </w:pPr>
            <w:r>
              <w:t>Автоматическая проверка ответа может рассматриваться как выставление итоговой оценки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ACFE" w14:textId="77777777" w:rsidR="00241FAA" w:rsidRDefault="00000000">
            <w:pPr>
              <w:pStyle w:val="vgutTableText"/>
            </w:pPr>
            <w:r>
              <w:t>Результат проверки считается предварительным, итоговую оценку подтверждает или изменяет преподаватель (NFR-10)</w:t>
            </w:r>
          </w:p>
        </w:tc>
      </w:tr>
      <w:tr w:rsidR="00241FAA" w14:paraId="50B7A968" w14:textId="77777777" w:rsidTr="004244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08B1" w14:textId="77777777" w:rsidR="00241FAA" w:rsidRDefault="00000000">
            <w:pPr>
              <w:pStyle w:val="vgutTableText"/>
            </w:pPr>
            <w:r>
              <w:t>FR-13 и CON-06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3A5A" w14:textId="77777777" w:rsidR="00241FAA" w:rsidRDefault="00000000">
            <w:pPr>
              <w:pStyle w:val="vgutTableText"/>
            </w:pPr>
            <w:r>
              <w:t>Требование 100 % достоверности реакций не выполнимо для реакций вне каталога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768C" w14:textId="77777777" w:rsidR="00241FAA" w:rsidRDefault="00000000">
            <w:pPr>
              <w:pStyle w:val="vgutTableText"/>
            </w:pPr>
            <w:r>
              <w:t>Требование относится только к реакциям каталога; остальные обрабатываются по FR-14</w:t>
            </w:r>
          </w:p>
        </w:tc>
      </w:tr>
    </w:tbl>
    <w:p w14:paraId="30EADEBD" w14:textId="77777777" w:rsidR="00241FAA" w:rsidRDefault="00241FAA">
      <w:pPr>
        <w:pStyle w:val="vgutTableName"/>
      </w:pPr>
    </w:p>
    <w:p w14:paraId="3D6FB7FA" w14:textId="77777777" w:rsidR="00241FAA" w:rsidRDefault="00000000">
      <w:pPr>
        <w:pStyle w:val="3"/>
      </w:pPr>
      <w:bookmarkStart w:id="32" w:name="_Toc9001033"/>
      <w:r>
        <w:t>Требования, подлежащие уточнению</w:t>
      </w:r>
      <w:bookmarkEnd w:id="32"/>
    </w:p>
    <w:p w14:paraId="01F1B7F5" w14:textId="77777777" w:rsidR="00241FAA" w:rsidRDefault="00000000">
      <w:r>
        <w:t>По результатам проверок зафиксированы следующие вопросы, которые необходимо уточнить у заказчика в следующей итерации:</w:t>
      </w:r>
    </w:p>
    <w:p w14:paraId="312AE615" w14:textId="77777777" w:rsidR="00241FAA" w:rsidRDefault="00000000">
      <w:pPr>
        <w:pStyle w:val="a0"/>
      </w:pPr>
      <w:r>
        <w:t>TBD-01. Способ передачи еженедельного отчета об успеваемости родителям (мобильное приложение, электронная почта или печатная форма) – источник StH-04, связано с FR-28;</w:t>
      </w:r>
    </w:p>
    <w:p w14:paraId="55C97052" w14:textId="77777777" w:rsidR="00241FAA" w:rsidRDefault="00000000">
      <w:pPr>
        <w:pStyle w:val="a0"/>
      </w:pPr>
      <w:r>
        <w:t>TBD-02. Формат и способ обмена данными с электронным журналом учебного заведения – источник StH-03, связано с FR-29;</w:t>
      </w:r>
    </w:p>
    <w:p w14:paraId="2BE6EF94" w14:textId="77777777" w:rsidR="00241FAA" w:rsidRDefault="00000000">
      <w:pPr>
        <w:pStyle w:val="a0"/>
      </w:pPr>
      <w:r>
        <w:t>TBD-03. Перечень тем и реакций, которые должны войти в каталог в первой версии системы – источник StH-01, связано с FR-07 и CON-06.</w:t>
      </w:r>
    </w:p>
    <w:p w14:paraId="5581C8EC" w14:textId="77777777" w:rsidR="00241FAA" w:rsidRDefault="00000000">
      <w:pPr>
        <w:pStyle w:val="2"/>
      </w:pPr>
      <w:bookmarkStart w:id="33" w:name="_Toc9001034"/>
      <w:r>
        <w:t>Требования к видам обеспечения</w:t>
      </w:r>
      <w:bookmarkEnd w:id="33"/>
    </w:p>
    <w:p w14:paraId="6F05DC80" w14:textId="77777777" w:rsidR="00241FAA" w:rsidRDefault="00000000">
      <w:r>
        <w:t>Для полноценного функционирования системы должны быть реализованы следующие виды обеспечения.</w:t>
      </w:r>
    </w:p>
    <w:p w14:paraId="4EE90160" w14:textId="77777777" w:rsidR="00241FAA" w:rsidRDefault="00000000">
      <w:pPr>
        <w:pStyle w:val="3"/>
      </w:pPr>
      <w:bookmarkStart w:id="34" w:name="_Toc9001035"/>
      <w:r>
        <w:t>Требования к математическому обеспечению</w:t>
      </w:r>
      <w:bookmarkEnd w:id="34"/>
    </w:p>
    <w:p w14:paraId="5BE6A8D9" w14:textId="77777777" w:rsidR="00241FAA" w:rsidRDefault="00000000">
      <w:r>
        <w:t>Математическое обеспечение системы должно включать следующие алгоритмы и методы расчетов:</w:t>
      </w:r>
    </w:p>
    <w:p w14:paraId="3AE87907" w14:textId="77777777" w:rsidR="00241FAA" w:rsidRDefault="00000000">
      <w:pPr>
        <w:pStyle w:val="a0"/>
      </w:pPr>
      <w:r>
        <w:t>оценка результата ученика:</w:t>
      </w:r>
    </w:p>
    <w:p w14:paraId="0377E67A" w14:textId="77777777" w:rsidR="00241FAA" w:rsidRDefault="00000000">
      <w:pPr>
        <w:pStyle w:val="vguList2"/>
      </w:pPr>
      <w:r>
        <w:lastRenderedPageBreak/>
        <w:t>доля верных ответов: D = (Количество_верных_ответов / Количество_ответов) × 100 %;</w:t>
      </w:r>
    </w:p>
    <w:p w14:paraId="29D17D23" w14:textId="77777777" w:rsidR="00241FAA" w:rsidRDefault="00000000">
      <w:pPr>
        <w:pStyle w:val="vguList2"/>
      </w:pPr>
      <w:r>
        <w:t>рекомендуемая оценка: D ≥ 90 % – «5»; 75 % ≤ D &lt; 90 % – «4»; 50 % ≤ D &lt; 75 % – «3»; D &lt; 50 % – «2»;</w:t>
      </w:r>
    </w:p>
    <w:p w14:paraId="64BA5EA3" w14:textId="77777777" w:rsidR="00241FAA" w:rsidRDefault="00000000">
      <w:pPr>
        <w:pStyle w:val="vguList2"/>
      </w:pPr>
      <w:r>
        <w:t>средний балл занятия: Σ(Оценка_i) / Количество_участников.</w:t>
      </w:r>
    </w:p>
    <w:p w14:paraId="5CCD7286" w14:textId="77777777" w:rsidR="00241FAA" w:rsidRDefault="00000000">
      <w:pPr>
        <w:pStyle w:val="a0"/>
      </w:pPr>
      <w:r>
        <w:t>аналитика успеваемости:</w:t>
      </w:r>
    </w:p>
    <w:p w14:paraId="50AF5A51" w14:textId="77777777" w:rsidR="00241FAA" w:rsidRDefault="00000000">
      <w:pPr>
        <w:pStyle w:val="vguList2"/>
      </w:pPr>
      <w:r>
        <w:t>доля ошибок по теме: E_t = (Количество_ошибок_по_теме / Количество_попыток_по_теме) × 100 %;</w:t>
      </w:r>
    </w:p>
    <w:p w14:paraId="7228B4E2" w14:textId="77777777" w:rsidR="00241FAA" w:rsidRDefault="00000000">
      <w:pPr>
        <w:pStyle w:val="vguList2"/>
      </w:pPr>
      <w:r>
        <w:t>слабыми местами считаются три темы с наибольшим значением E_t при наличии попыток не менее чем по трем темам.</w:t>
      </w:r>
    </w:p>
    <w:p w14:paraId="1EB02BAE" w14:textId="77777777" w:rsidR="00241FAA" w:rsidRDefault="00000000">
      <w:pPr>
        <w:pStyle w:val="a0"/>
      </w:pPr>
      <w:r>
        <w:t>определение реакции:</w:t>
      </w:r>
    </w:p>
    <w:p w14:paraId="67886323" w14:textId="77777777" w:rsidR="00241FAA" w:rsidRDefault="00000000">
      <w:pPr>
        <w:pStyle w:val="vguList2"/>
      </w:pPr>
      <w:r>
        <w:t>поиск реакции в каталоге по набору веществ в ёмкости независимо от порядка их добавления;</w:t>
      </w:r>
    </w:p>
    <w:p w14:paraId="76502701" w14:textId="77777777" w:rsidR="00241FAA" w:rsidRDefault="00000000">
      <w:pPr>
        <w:pStyle w:val="vguList2"/>
      </w:pPr>
      <w:r>
        <w:t>при отсутствии реакции в каталоге выводится сообщение по требованию FR-14.</w:t>
      </w:r>
    </w:p>
    <w:p w14:paraId="7BF543C7" w14:textId="77777777" w:rsidR="00241FAA" w:rsidRDefault="00000000">
      <w:pPr>
        <w:pStyle w:val="a0"/>
      </w:pPr>
      <w:r>
        <w:t>проверка ответа: сравнение ответа ученика с эталоном после нормализации (удаление лишних пробелов, приведение регистра, замена похожих символов в формулах);</w:t>
      </w:r>
    </w:p>
    <w:p w14:paraId="0B361139" w14:textId="77777777" w:rsidR="00241FAA" w:rsidRDefault="00000000">
      <w:pPr>
        <w:pStyle w:val="a0"/>
      </w:pPr>
      <w:r>
        <w:t>валидация данных:</w:t>
      </w:r>
    </w:p>
    <w:p w14:paraId="343F68C9" w14:textId="77777777" w:rsidR="00241FAA" w:rsidRDefault="00000000">
      <w:pPr>
        <w:pStyle w:val="vguList2"/>
      </w:pPr>
      <w:r>
        <w:t>формат email и уникальность адреса;</w:t>
      </w:r>
    </w:p>
    <w:p w14:paraId="7FA3BFE2" w14:textId="77777777" w:rsidR="00241FAA" w:rsidRDefault="00000000">
      <w:pPr>
        <w:pStyle w:val="vguList2"/>
      </w:pPr>
      <w:r>
        <w:t>длина пароля не менее 8 символов;</w:t>
      </w:r>
    </w:p>
    <w:p w14:paraId="48052B46" w14:textId="77777777" w:rsidR="00241FAA" w:rsidRDefault="00000000">
      <w:pPr>
        <w:pStyle w:val="vguList2"/>
      </w:pPr>
      <w:r>
        <w:t>непустой ответ ученика и непустой текст задания (не более 2000 символов).</w:t>
      </w:r>
    </w:p>
    <w:p w14:paraId="095A051C" w14:textId="77777777" w:rsidR="00241FAA" w:rsidRDefault="00000000">
      <w:pPr>
        <w:pStyle w:val="a0"/>
      </w:pPr>
      <w:r>
        <w:t>округление:</w:t>
      </w:r>
    </w:p>
    <w:p w14:paraId="5D82AD21" w14:textId="77777777" w:rsidR="00241FAA" w:rsidRDefault="00000000">
      <w:pPr>
        <w:pStyle w:val="vguList2"/>
      </w:pPr>
      <w:r>
        <w:t>проценты – 1 знак после запятой;</w:t>
      </w:r>
    </w:p>
    <w:p w14:paraId="7938C066" w14:textId="77777777" w:rsidR="00241FAA" w:rsidRDefault="00000000">
      <w:pPr>
        <w:pStyle w:val="vguList2"/>
      </w:pPr>
      <w:r>
        <w:t>средний балл – 1 знак после запятой;</w:t>
      </w:r>
    </w:p>
    <w:p w14:paraId="1139FB19" w14:textId="77777777" w:rsidR="00241FAA" w:rsidRDefault="00000000">
      <w:pPr>
        <w:pStyle w:val="vguList2"/>
      </w:pPr>
      <w:r>
        <w:t>время отклика – миллисекунды.</w:t>
      </w:r>
    </w:p>
    <w:p w14:paraId="7862B33D" w14:textId="77777777" w:rsidR="00241FAA" w:rsidRDefault="00000000">
      <w:pPr>
        <w:pStyle w:val="3"/>
      </w:pPr>
      <w:bookmarkStart w:id="35" w:name="_Toc9001036"/>
      <w:r>
        <w:t>Требования к информационному обеспечению</w:t>
      </w:r>
      <w:bookmarkEnd w:id="35"/>
    </w:p>
    <w:p w14:paraId="7D831E19" w14:textId="77777777" w:rsidR="00241FAA" w:rsidRDefault="00000000">
      <w:r>
        <w:t>Требования к операционной системе клиентских компьютеров: Windows 10/11, macOS 10.15 (Catalina) или более поздние версии, Linux (с поддержкой графического интерфейса). Клиентская часть работает в браузере, установка дополнительного ПО не требуется.</w:t>
      </w:r>
    </w:p>
    <w:p w14:paraId="2A269780" w14:textId="77777777" w:rsidR="00241FAA" w:rsidRDefault="00000000">
      <w:r>
        <w:t xml:space="preserve">Информация в системе должна храниться в реляционной базе данных. Структура базы данных должна включать следующие основные сущности: пользователи, группы, вещества, оборудование, реакции, занятия, выданные реагенты, задания, попытки ученика, сообщения чата и </w:t>
      </w:r>
      <w:r>
        <w:lastRenderedPageBreak/>
        <w:t>настройки пользователей. Обмен данными между клиентом и сервером должен осуществляться в формате JSON, кодировка данных – UTF-8. Отчеты формируются в форматах PDF и XLSX.</w:t>
      </w:r>
    </w:p>
    <w:p w14:paraId="258ECB10" w14:textId="77777777" w:rsidR="00241FAA" w:rsidRDefault="00000000">
      <w:pPr>
        <w:pStyle w:val="3"/>
      </w:pPr>
      <w:bookmarkStart w:id="36" w:name="_Toc9001037"/>
      <w:r>
        <w:t>Требования к метрологическому обеспечению</w:t>
      </w:r>
      <w:bookmarkEnd w:id="36"/>
    </w:p>
    <w:p w14:paraId="7210FC2D" w14:textId="77777777" w:rsidR="00241FAA" w:rsidRDefault="00000000">
      <w:r>
        <w:t>Данная информационная система не содержит измерительных каналов, поскольку не производит измерений физических величин. Значения, отображаемые в симуляции (цвет, объем, признаки реакции), являются результатом моделирования и не используются как результаты измерений.</w:t>
      </w:r>
    </w:p>
    <w:p w14:paraId="10A7429C" w14:textId="77777777" w:rsidR="00241FAA" w:rsidRDefault="00000000">
      <w:r>
        <w:t>Требования к метрологической совместимости технических средств системы не применяются, так как в ней отсутствуют измерительные каналы. Перечень измерительных, управляющих и вычислительных каналов, для которых требуется оценка точностных характеристик, отсутствует. Метрологическая аттестация системы не требуется.</w:t>
      </w:r>
    </w:p>
    <w:p w14:paraId="7BB322AD" w14:textId="77777777" w:rsidR="00241FAA" w:rsidRDefault="00000000">
      <w:pPr>
        <w:pStyle w:val="3"/>
      </w:pPr>
      <w:bookmarkStart w:id="37" w:name="_Toc9001038"/>
      <w:r>
        <w:t>Требования к техническому обеспечению</w:t>
      </w:r>
      <w:bookmarkEnd w:id="37"/>
    </w:p>
    <w:p w14:paraId="2246360B" w14:textId="77777777" w:rsidR="00241FAA" w:rsidRDefault="00000000">
      <w:r>
        <w:t>Для технического обеспечения информационной системы установлены следующие требования к техническим средствам.</w:t>
      </w:r>
    </w:p>
    <w:p w14:paraId="7A940CC0" w14:textId="77777777" w:rsidR="00241FAA" w:rsidRDefault="00000000">
      <w:r>
        <w:t>Персональные компьютеры (ПК) пользователей:</w:t>
      </w:r>
    </w:p>
    <w:p w14:paraId="1CBA09E7" w14:textId="77777777" w:rsidR="00241FAA" w:rsidRDefault="00000000">
      <w:pPr>
        <w:pStyle w:val="a0"/>
      </w:pPr>
      <w:r>
        <w:t>процессор: Intel Celeron и выше;</w:t>
      </w:r>
    </w:p>
    <w:p w14:paraId="281AA8FA" w14:textId="77777777" w:rsidR="00241FAA" w:rsidRDefault="00000000">
      <w:pPr>
        <w:pStyle w:val="a0"/>
      </w:pPr>
      <w:r>
        <w:t>оперативная память: от 4 ГБ;</w:t>
      </w:r>
    </w:p>
    <w:p w14:paraId="21D1524B" w14:textId="77777777" w:rsidR="00241FAA" w:rsidRDefault="00000000">
      <w:pPr>
        <w:pStyle w:val="a0"/>
      </w:pPr>
      <w:r>
        <w:t>видеоподсистема: поддерживающая разрешение не менее 1280x720 пикселей;</w:t>
      </w:r>
    </w:p>
    <w:p w14:paraId="764EC80E" w14:textId="77777777" w:rsidR="00241FAA" w:rsidRDefault="00000000">
      <w:pPr>
        <w:pStyle w:val="a0"/>
      </w:pPr>
      <w:r>
        <w:t>свободное дисковое пространство: не менее 500 МБ;</w:t>
      </w:r>
    </w:p>
    <w:p w14:paraId="475DC5DC" w14:textId="77777777" w:rsidR="00241FAA" w:rsidRDefault="00000000">
      <w:pPr>
        <w:pStyle w:val="a0"/>
      </w:pPr>
      <w:r>
        <w:t>сетевая карта: для подключения к локальной сети или интернету;</w:t>
      </w:r>
    </w:p>
    <w:p w14:paraId="737C5DAA" w14:textId="77777777" w:rsidR="00241FAA" w:rsidRDefault="00000000">
      <w:pPr>
        <w:pStyle w:val="a0"/>
      </w:pPr>
      <w:r>
        <w:t>скорость соединения: не менее 1 Мбит/с на одно рабочее место.</w:t>
      </w:r>
    </w:p>
    <w:p w14:paraId="05222D4F" w14:textId="77777777" w:rsidR="00241FAA" w:rsidRDefault="00000000">
      <w:r>
        <w:t>Устройства ввода: мышь и клавиатура. Сервер: 2 ядра процессора, оперативная память от 4 ГБ, свободное дисковое пространство от 20 ГБ, операционная система Windows или Linux.</w:t>
      </w:r>
    </w:p>
    <w:p w14:paraId="0B30EE91" w14:textId="77777777" w:rsidR="00241FAA" w:rsidRDefault="00000000">
      <w:pPr>
        <w:pStyle w:val="3"/>
      </w:pPr>
      <w:bookmarkStart w:id="38" w:name="_Toc9001039"/>
      <w:r>
        <w:t>Требования к программному обеспечению</w:t>
      </w:r>
      <w:bookmarkEnd w:id="38"/>
    </w:p>
    <w:p w14:paraId="6F3CF35C" w14:textId="77777777" w:rsidR="00241FAA" w:rsidRDefault="00000000">
      <w:r>
        <w:t>Система должна быть разработана с использованием базовых языков программирования и свободно распространяемых библиотек, перечисленных в таблице 18.</w:t>
      </w:r>
    </w:p>
    <w:p w14:paraId="10510397" w14:textId="77777777" w:rsidR="00241FAA" w:rsidRDefault="00000000">
      <w:pPr>
        <w:pStyle w:val="vgutTableName"/>
        <w:keepNext/>
      </w:pPr>
      <w:r>
        <w:t>Таблица 18 – Используемые языки программирования и библиотеки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3000"/>
        <w:gridCol w:w="7205"/>
      </w:tblGrid>
      <w:tr w:rsidR="00241FAA" w14:paraId="61077555" w14:textId="77777777" w:rsidTr="0042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7261" w14:textId="77777777" w:rsidR="00241FAA" w:rsidRDefault="00000000">
            <w:pPr>
              <w:pStyle w:val="vgutTableText"/>
              <w:jc w:val="center"/>
            </w:pPr>
            <w:r>
              <w:t>Технология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A166" w14:textId="77777777" w:rsidR="00241FAA" w:rsidRDefault="00000000">
            <w:pPr>
              <w:pStyle w:val="vgutTableText"/>
              <w:jc w:val="center"/>
            </w:pPr>
            <w:r>
              <w:t>Назначение</w:t>
            </w:r>
          </w:p>
        </w:tc>
      </w:tr>
      <w:tr w:rsidR="00241FAA" w14:paraId="64AB4FF9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D2F51" w14:textId="77777777" w:rsidR="00241FAA" w:rsidRDefault="00000000">
            <w:pPr>
              <w:pStyle w:val="vgutTableText"/>
            </w:pPr>
            <w:r>
              <w:t>Python (версии 3.10 и выше)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36C7" w14:textId="77777777" w:rsidR="00241FAA" w:rsidRDefault="00000000">
            <w:pPr>
              <w:pStyle w:val="vgutTableText"/>
            </w:pPr>
            <w:r>
              <w:t>Серверная часть: бизнес-логика, проверка ответов, симуляция реакций, формирование отчетов</w:t>
            </w:r>
          </w:p>
        </w:tc>
      </w:tr>
      <w:tr w:rsidR="00241FAA" w14:paraId="52B6AE14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01F0" w14:textId="77777777" w:rsidR="00241FAA" w:rsidRDefault="00000000">
            <w:pPr>
              <w:pStyle w:val="vgutTableText"/>
            </w:pPr>
            <w:r>
              <w:t>HTML и CSS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F1F0A" w14:textId="77777777" w:rsidR="00241FAA" w:rsidRDefault="00000000">
            <w:pPr>
              <w:pStyle w:val="vgutTableText"/>
            </w:pPr>
            <w:r>
              <w:t xml:space="preserve">Разметка страниц, оформление интерфейса, анимация реакций </w:t>
            </w:r>
            <w:r>
              <w:lastRenderedPageBreak/>
              <w:t>средствами CSS</w:t>
            </w:r>
          </w:p>
        </w:tc>
      </w:tr>
      <w:tr w:rsidR="00241FAA" w14:paraId="48C5719D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213D" w14:textId="77777777" w:rsidR="00241FAA" w:rsidRDefault="00000000">
            <w:pPr>
              <w:pStyle w:val="vgutTableText"/>
            </w:pPr>
            <w:r>
              <w:lastRenderedPageBreak/>
              <w:t>JavaScript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4F12E" w14:textId="77777777" w:rsidR="00241FAA" w:rsidRDefault="00000000">
            <w:pPr>
              <w:pStyle w:val="vgutTableText"/>
            </w:pPr>
            <w:r>
              <w:t>Клиентская логика, перетаскивание элементов (HTML Drag and Drop API), рисование ёмкости и осадка на элементе canvas</w:t>
            </w:r>
          </w:p>
        </w:tc>
      </w:tr>
      <w:tr w:rsidR="00241FAA" w14:paraId="3FFA6E40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7045" w14:textId="77777777" w:rsidR="00241FAA" w:rsidRDefault="00000000">
            <w:pPr>
              <w:pStyle w:val="vgutTableText"/>
            </w:pPr>
            <w:r>
              <w:t>Flask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F7E9" w14:textId="77777777" w:rsidR="00241FAA" w:rsidRDefault="00000000">
            <w:pPr>
              <w:pStyle w:val="vgutTableText"/>
            </w:pPr>
            <w:r>
              <w:t>Веб-фреймворк: маршрутизация, шаблоны Jinja2, обработка запросов</w:t>
            </w:r>
          </w:p>
        </w:tc>
      </w:tr>
      <w:tr w:rsidR="00241FAA" w14:paraId="364E8A63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6778" w14:textId="77777777" w:rsidR="00241FAA" w:rsidRDefault="00000000">
            <w:pPr>
              <w:pStyle w:val="vgutTableText"/>
            </w:pPr>
            <w:r>
              <w:t>Flask-SocketIO и клиентская библиотека Socket.IO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0E61" w14:textId="77777777" w:rsidR="00241FAA" w:rsidRDefault="00000000">
            <w:pPr>
              <w:pStyle w:val="vgutTableText"/>
            </w:pPr>
            <w:r>
              <w:t>Обмен данными в реальном времени между преподавателем и учениками (WebSocket)</w:t>
            </w:r>
          </w:p>
        </w:tc>
      </w:tr>
      <w:tr w:rsidR="00241FAA" w14:paraId="46326BC3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C836" w14:textId="77777777" w:rsidR="00241FAA" w:rsidRDefault="00000000">
            <w:pPr>
              <w:pStyle w:val="vgutTableText"/>
            </w:pPr>
            <w:r>
              <w:t>Flask-SQLAlchemy (SQLAlchemy)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AE10" w14:textId="77777777" w:rsidR="00241FAA" w:rsidRDefault="00000000">
            <w:pPr>
              <w:pStyle w:val="vgutTableText"/>
            </w:pPr>
            <w:r>
              <w:t>Объектно-реляционное отображение и работа с базой данных</w:t>
            </w:r>
          </w:p>
        </w:tc>
      </w:tr>
      <w:tr w:rsidR="00241FAA" w14:paraId="3A5FA519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EA6A" w14:textId="77777777" w:rsidR="00241FAA" w:rsidRDefault="00000000">
            <w:pPr>
              <w:pStyle w:val="vgutTableText"/>
            </w:pPr>
            <w:r>
              <w:t>SQLite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9E6D" w14:textId="77777777" w:rsidR="00241FAA" w:rsidRDefault="00000000">
            <w:pPr>
              <w:pStyle w:val="vgutTableText"/>
            </w:pPr>
            <w:r>
              <w:t>Реляционная СУБД для хранения данных системы</w:t>
            </w:r>
          </w:p>
        </w:tc>
      </w:tr>
      <w:tr w:rsidR="00241FAA" w14:paraId="4368212B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8056" w14:textId="77777777" w:rsidR="00241FAA" w:rsidRDefault="00000000">
            <w:pPr>
              <w:pStyle w:val="vgutTableText"/>
            </w:pPr>
            <w:r>
              <w:t>Flask-Login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04F5" w14:textId="77777777" w:rsidR="00241FAA" w:rsidRDefault="00000000">
            <w:pPr>
              <w:pStyle w:val="vgutTableText"/>
            </w:pPr>
            <w:r>
              <w:t>Управление сеансами пользователей и аутентификация</w:t>
            </w:r>
          </w:p>
        </w:tc>
      </w:tr>
      <w:tr w:rsidR="00241FAA" w14:paraId="26257CE6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4A43" w14:textId="77777777" w:rsidR="00241FAA" w:rsidRDefault="00000000">
            <w:pPr>
              <w:pStyle w:val="vgutTableText"/>
            </w:pPr>
            <w:r>
              <w:t>Werkzeug (модуль security)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570" w14:textId="77777777" w:rsidR="00241FAA" w:rsidRDefault="00000000">
            <w:pPr>
              <w:pStyle w:val="vgutTableText"/>
            </w:pPr>
            <w:r>
              <w:t>Хеширование паролей</w:t>
            </w:r>
          </w:p>
        </w:tc>
      </w:tr>
      <w:tr w:rsidR="00241FAA" w14:paraId="7868F800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5AC6" w14:textId="77777777" w:rsidR="00241FAA" w:rsidRDefault="00000000">
            <w:pPr>
              <w:pStyle w:val="vgutTableText"/>
            </w:pPr>
            <w:r>
              <w:t>Chart.js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21E4" w14:textId="77777777" w:rsidR="00241FAA" w:rsidRDefault="00000000">
            <w:pPr>
              <w:pStyle w:val="vgutTableText"/>
            </w:pPr>
            <w:r>
              <w:t>Построение графиков успеваемости в браузере</w:t>
            </w:r>
          </w:p>
        </w:tc>
      </w:tr>
      <w:tr w:rsidR="00241FAA" w14:paraId="740751BA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FF79" w14:textId="77777777" w:rsidR="00241FAA" w:rsidRDefault="00000000">
            <w:pPr>
              <w:pStyle w:val="vgutTableText"/>
            </w:pPr>
            <w:r>
              <w:t>ReportLab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BF50" w14:textId="77777777" w:rsidR="00241FAA" w:rsidRDefault="00000000">
            <w:pPr>
              <w:pStyle w:val="vgutTableText"/>
            </w:pPr>
            <w:r>
              <w:t>Формирование отчетов в формате PDF</w:t>
            </w:r>
          </w:p>
        </w:tc>
      </w:tr>
      <w:tr w:rsidR="00241FAA" w14:paraId="65BE7597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3B77" w14:textId="77777777" w:rsidR="00241FAA" w:rsidRDefault="00000000">
            <w:pPr>
              <w:pStyle w:val="vgutTableText"/>
            </w:pPr>
            <w:r>
              <w:t>openpyxl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1779" w14:textId="77777777" w:rsidR="00241FAA" w:rsidRDefault="00000000">
            <w:pPr>
              <w:pStyle w:val="vgutTableText"/>
            </w:pPr>
            <w:r>
              <w:t>Формирование отчетов в формате Excel (XLSX)</w:t>
            </w:r>
          </w:p>
        </w:tc>
      </w:tr>
      <w:tr w:rsidR="00241FAA" w14:paraId="48E9E4B4" w14:textId="77777777" w:rsidTr="0042441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0CC7" w14:textId="77777777" w:rsidR="00241FAA" w:rsidRDefault="00000000">
            <w:pPr>
              <w:pStyle w:val="vgutTableText"/>
            </w:pPr>
            <w:r>
              <w:t>unittest (стандартная библиотека Python)</w:t>
            </w:r>
          </w:p>
        </w:tc>
        <w:tc>
          <w:tcPr>
            <w:tcW w:w="7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0FDA" w14:textId="77777777" w:rsidR="00241FAA" w:rsidRDefault="00000000">
            <w:pPr>
              <w:pStyle w:val="vgutTableText"/>
            </w:pPr>
            <w:r>
              <w:t>Автоматическое тестирование серверной части</w:t>
            </w:r>
          </w:p>
        </w:tc>
      </w:tr>
    </w:tbl>
    <w:p w14:paraId="4FF7A44F" w14:textId="77777777" w:rsidR="00241FAA" w:rsidRDefault="00241FAA">
      <w:pPr>
        <w:pStyle w:val="vgutTableName"/>
      </w:pPr>
    </w:p>
    <w:p w14:paraId="6A673926" w14:textId="77777777" w:rsidR="00241FAA" w:rsidRDefault="00000000">
      <w:pPr>
        <w:pStyle w:val="3"/>
      </w:pPr>
      <w:bookmarkStart w:id="39" w:name="_Toc9001040"/>
      <w:r>
        <w:t>Требования к лингвистическому обеспечению</w:t>
      </w:r>
      <w:bookmarkEnd w:id="39"/>
    </w:p>
    <w:p w14:paraId="15084777" w14:textId="77777777" w:rsidR="00241FAA" w:rsidRDefault="00000000">
      <w:r>
        <w:t>Язык интерфейса и сообщений системы – русский. Названия веществ отображаются вместе с химическими формулами, индексы в формулах выводятся подстрочными символами. Сообщения об ошибках должны быть понятны пользователю и не содержать технических подробностей. Для хранения и вывода текста используется кодировка UTF-8.</w:t>
      </w:r>
    </w:p>
    <w:p w14:paraId="79AA5FD7" w14:textId="77777777" w:rsidR="00241FAA" w:rsidRDefault="00000000">
      <w:pPr>
        <w:pStyle w:val="2"/>
      </w:pPr>
      <w:bookmarkStart w:id="40" w:name="_Toc9001041"/>
      <w:r>
        <w:t>Требования к надежности</w:t>
      </w:r>
      <w:bookmarkEnd w:id="40"/>
    </w:p>
    <w:p w14:paraId="182BC37A" w14:textId="77777777" w:rsidR="00241FAA" w:rsidRDefault="00000000">
      <w:r>
        <w:t>Для обеспечения стабильной и надежной работы программы необходимо выполнить комплекс организационных и технических мероприятий. Примерный перечень таких мер представлен ниже:</w:t>
      </w:r>
    </w:p>
    <w:p w14:paraId="61F6E946" w14:textId="77777777" w:rsidR="00241FAA" w:rsidRDefault="00000000">
      <w:pPr>
        <w:pStyle w:val="a0"/>
      </w:pPr>
      <w:r>
        <w:t>достижение бесперебойного питания серверного оборудования и сети;</w:t>
      </w:r>
    </w:p>
    <w:p w14:paraId="586006FB" w14:textId="77777777" w:rsidR="00241FAA" w:rsidRDefault="00000000">
      <w:pPr>
        <w:pStyle w:val="a0"/>
      </w:pPr>
      <w:r>
        <w:t>обеспечение доступности системы не менее 99 % времени в период с 8:00 до 20:00 (NFR-04);</w:t>
      </w:r>
    </w:p>
    <w:p w14:paraId="76F8C23E" w14:textId="77777777" w:rsidR="00241FAA" w:rsidRDefault="00000000">
      <w:pPr>
        <w:pStyle w:val="a0"/>
      </w:pPr>
      <w:r>
        <w:t>ежедневное автоматическое резервное копирование базы данных и проверка возможности восстановления (NFR-05);</w:t>
      </w:r>
    </w:p>
    <w:p w14:paraId="4040B66A" w14:textId="77777777" w:rsidR="00241FAA" w:rsidRDefault="00000000">
      <w:pPr>
        <w:pStyle w:val="a0"/>
      </w:pPr>
      <w:r>
        <w:lastRenderedPageBreak/>
        <w:t>сохранение состояния занятия на сервере, чтобы кратковременный разрыв соединения не приводил к потере данных ученика (FR-22);</w:t>
      </w:r>
    </w:p>
    <w:p w14:paraId="0DA2DDF2" w14:textId="77777777" w:rsidR="00241FAA" w:rsidRDefault="00000000">
      <w:pPr>
        <w:pStyle w:val="a0"/>
      </w:pPr>
      <w: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14:paraId="3C2953CC" w14:textId="77777777" w:rsidR="00241FAA" w:rsidRDefault="00000000">
      <w:pPr>
        <w:pStyle w:val="a0"/>
      </w:pPr>
      <w:r>
        <w:t>регулярным выполнением требований ГОСТ Р 51188–98. Защита информации. Испытания программных средств на наличие компьютерных вирусов.</w:t>
      </w:r>
    </w:p>
    <w:p w14:paraId="18808C82" w14:textId="77777777" w:rsidR="00241FAA" w:rsidRDefault="00000000">
      <w:pPr>
        <w:pStyle w:val="2"/>
      </w:pPr>
      <w:bookmarkStart w:id="41" w:name="_Toc9001042"/>
      <w:r>
        <w:t>Требования к безопасности</w:t>
      </w:r>
      <w:bookmarkEnd w:id="41"/>
    </w:p>
    <w:p w14:paraId="169B1113" w14:textId="77777777" w:rsidR="00241FAA" w:rsidRDefault="00000000">
      <w:r>
        <w:t>Требования по безопасности включают требования по обеспечению безопасности при эксплуатации программного обеспечения и защите информации:</w:t>
      </w:r>
    </w:p>
    <w:p w14:paraId="55EAC212" w14:textId="77777777" w:rsidR="00241FAA" w:rsidRDefault="00000000">
      <w:pPr>
        <w:pStyle w:val="a0"/>
      </w:pPr>
      <w:r>
        <w:t>защита от вредоносного ПО: проверка загружаемых файлов и ресурсов на наличие вредоносного кода;</w:t>
      </w:r>
    </w:p>
    <w:p w14:paraId="2A2400E9" w14:textId="77777777" w:rsidR="00241FAA" w:rsidRDefault="00000000">
      <w:pPr>
        <w:pStyle w:val="a0"/>
      </w:pPr>
      <w:r>
        <w:t>безопасность данных пользователя: хранение паролей только в виде хеша, передача данных по протоколу HTTPS (NFR-06);</w:t>
      </w:r>
    </w:p>
    <w:p w14:paraId="4243B25A" w14:textId="77777777" w:rsidR="00241FAA" w:rsidRDefault="00000000">
      <w:pPr>
        <w:pStyle w:val="a0"/>
      </w:pPr>
      <w:r>
        <w:t>контроль доступа: разграничение прав пользователей по ролям, запрет доступа к результатам других учеников (FR-02, NFR-07);</w:t>
      </w:r>
    </w:p>
    <w:p w14:paraId="3A1DFA04" w14:textId="77777777" w:rsidR="00241FAA" w:rsidRDefault="00000000">
      <w:pPr>
        <w:pStyle w:val="a0"/>
      </w:pPr>
      <w:r>
        <w:t>защита персональных данных: получение согласия на обработку ПДн, а для несовершеннолетних – согласия родителей (FR-01, NFR-08);</w:t>
      </w:r>
    </w:p>
    <w:p w14:paraId="2B0D44B2" w14:textId="77777777" w:rsidR="00241FAA" w:rsidRDefault="00000000">
      <w:pPr>
        <w:pStyle w:val="a0"/>
      </w:pPr>
      <w:r>
        <w:t>безопасность контента: отсутствие в системе сценариев получения опасных и запрещенных веществ (NFR-09);</w:t>
      </w:r>
    </w:p>
    <w:p w14:paraId="371120F4" w14:textId="77777777" w:rsidR="00241FAA" w:rsidRDefault="00000000">
      <w:pPr>
        <w:pStyle w:val="a0"/>
      </w:pPr>
      <w:r>
        <w:t>защита от типовых атак: проверка и экранирование данных, вводимых пользователем, ограничение числа неудачных попыток входа.</w:t>
      </w:r>
    </w:p>
    <w:p w14:paraId="272A04A3" w14:textId="77777777" w:rsidR="00241FAA" w:rsidRDefault="00000000">
      <w:pPr>
        <w:pStyle w:val="2"/>
      </w:pPr>
      <w:bookmarkStart w:id="42" w:name="_Toc9001043"/>
      <w:r>
        <w:t>Требования к численности и квалификации персонала</w:t>
      </w:r>
      <w:bookmarkEnd w:id="42"/>
    </w:p>
    <w:p w14:paraId="1200AC72" w14:textId="77777777" w:rsidR="00241FAA" w:rsidRDefault="00000000">
      <w:r>
        <w:t>Для эксплуатации системы в образовательной организации необходим один ИТ-администратор, который выполняет установку, резервное копирование и управление учетными записями. Преподаватели и ученики должны уметь пользоваться персональным компьютером и браузером на базовом уровне. Специальное обучение пользователей должно занимать не более одного часа и проводиться по краткой инструкции пользователя.</w:t>
      </w:r>
    </w:p>
    <w:p w14:paraId="3EE452FA" w14:textId="77777777" w:rsidR="00241FAA" w:rsidRDefault="00000000">
      <w:pPr>
        <w:pStyle w:val="2"/>
      </w:pPr>
      <w:bookmarkStart w:id="43" w:name="_Toc9001044"/>
      <w:r>
        <w:t>Требования к эксплуатации и обслуживанию</w:t>
      </w:r>
      <w:bookmarkEnd w:id="43"/>
    </w:p>
    <w:p w14:paraId="5850182F" w14:textId="77777777" w:rsidR="00241FAA" w:rsidRDefault="00000000">
      <w:r>
        <w:t>В процессе эксплуатации должно обеспечиваться:</w:t>
      </w:r>
    </w:p>
    <w:p w14:paraId="13BCBB56" w14:textId="77777777" w:rsidR="00241FAA" w:rsidRDefault="00000000">
      <w:pPr>
        <w:pStyle w:val="a0"/>
      </w:pPr>
      <w:r>
        <w:lastRenderedPageBreak/>
        <w:t>ежедневное резервное копирование базы данных и хранение не менее 7 последних копий;</w:t>
      </w:r>
    </w:p>
    <w:p w14:paraId="4A6B9A2C" w14:textId="77777777" w:rsidR="00241FAA" w:rsidRDefault="00000000">
      <w:pPr>
        <w:pStyle w:val="a0"/>
      </w:pPr>
      <w:r>
        <w:t>ведение журнала ошибок и действий администратора;</w:t>
      </w:r>
    </w:p>
    <w:p w14:paraId="1D067236" w14:textId="77777777" w:rsidR="00241FAA" w:rsidRDefault="00000000">
      <w:pPr>
        <w:pStyle w:val="a0"/>
      </w:pPr>
      <w:r>
        <w:t>периодическое обновление каталога веществ и реакций после проверки новых записей специалистом-химиком;</w:t>
      </w:r>
    </w:p>
    <w:p w14:paraId="1B584E7F" w14:textId="77777777" w:rsidR="00241FAA" w:rsidRDefault="00000000">
      <w:pPr>
        <w:pStyle w:val="a0"/>
      </w:pPr>
      <w:r>
        <w:t>хранение истории занятий и результатов не менее 12 месяцев с последующим архивированием.</w:t>
      </w:r>
    </w:p>
    <w:p w14:paraId="25C81F8D" w14:textId="77777777" w:rsidR="00241FAA" w:rsidRDefault="00000000">
      <w:pPr>
        <w:pStyle w:val="2"/>
      </w:pPr>
      <w:bookmarkStart w:id="44" w:name="_Toc9001045"/>
      <w:r>
        <w:t>Требования к патентной чистоте</w:t>
      </w:r>
      <w:bookmarkEnd w:id="44"/>
    </w:p>
    <w:p w14:paraId="096F2DA8" w14:textId="77777777" w:rsidR="00241FAA" w:rsidRDefault="00000000">
      <w:r>
        <w:t>Программный продукт должен создаваться исключительно с использованием компонентов и технологий, на которые у разработчика есть законные права. Не допускается использование объектов интеллектуальной собственности, нарушающих авторские, смежные, патентные или иные права третьих лиц. Используемые библиотеки должны распространяться на условиях свободных лицензий, а изображения и тексты каталога должны быть созданы разработчиком либо иметь открытую лицензию. При разработке необходимо обеспечить полное соблюдение законодательства в сфере интеллектуальной собственности.</w:t>
      </w:r>
    </w:p>
    <w:p w14:paraId="093739CF" w14:textId="77777777" w:rsidR="00241FAA" w:rsidRDefault="00000000">
      <w:pPr>
        <w:pStyle w:val="2"/>
      </w:pPr>
      <w:bookmarkStart w:id="45" w:name="_Toc9001046"/>
      <w:r>
        <w:t>Требования к перспективам развития</w:t>
      </w:r>
      <w:bookmarkEnd w:id="45"/>
    </w:p>
    <w:p w14:paraId="26B18162" w14:textId="77777777" w:rsidR="00241FAA" w:rsidRDefault="00000000">
      <w:r>
        <w:t>В данном разделе изложены стратегические требования к развитию информационной системы, направленные на обеспечение масштабируемости и адаптации к растущим потребностям образовательных организаций:</w:t>
      </w:r>
    </w:p>
    <w:p w14:paraId="02BD5583" w14:textId="77777777" w:rsidR="00241FAA" w:rsidRDefault="00000000">
      <w:pPr>
        <w:pStyle w:val="a0"/>
      </w:pPr>
      <w:r>
        <w:t>расширение каталога. Добавление новых веществ и реакций, включая темы органической химии, а также возможность их пополнения преподавателями;</w:t>
      </w:r>
    </w:p>
    <w:p w14:paraId="34862BF4" w14:textId="77777777" w:rsidR="00241FAA" w:rsidRDefault="00000000">
      <w:pPr>
        <w:pStyle w:val="a0"/>
      </w:pPr>
      <w:r>
        <w:t>мобильное приложение. Разработка приложения для родителей с еженедельными отчетами об успеваемости (FR-28);</w:t>
      </w:r>
    </w:p>
    <w:p w14:paraId="1A50ED50" w14:textId="77777777" w:rsidR="00241FAA" w:rsidRDefault="00000000">
      <w:pPr>
        <w:pStyle w:val="a0"/>
      </w:pPr>
      <w:r>
        <w:t>интеграция с внешними системами. Передача оценок в электронный журнал учебного заведения (FR-29);</w:t>
      </w:r>
    </w:p>
    <w:p w14:paraId="2DACCCFD" w14:textId="77777777" w:rsidR="00241FAA" w:rsidRDefault="00000000">
      <w:pPr>
        <w:pStyle w:val="a0"/>
      </w:pPr>
      <w:r>
        <w:t>развитие наглядности. Трехмерная визуализация молекул и лабораторного оборудования;</w:t>
      </w:r>
    </w:p>
    <w:p w14:paraId="5940BEDB" w14:textId="77777777" w:rsidR="00241FAA" w:rsidRDefault="00000000">
      <w:pPr>
        <w:pStyle w:val="a0"/>
      </w:pPr>
      <w:r>
        <w:t>развитие аналитики. Сравнение результатов классов и выявление тем, вызывающих наибольшие затруднения;</w:t>
      </w:r>
    </w:p>
    <w:p w14:paraId="23E6B333" w14:textId="77777777" w:rsidR="00241FAA" w:rsidRDefault="00000000">
      <w:pPr>
        <w:pStyle w:val="a0"/>
      </w:pPr>
      <w:r>
        <w:t>масштабирование. Переход на серверную СУБД и увеличение числа одновременных занятий без снижения производительности.</w:t>
      </w:r>
    </w:p>
    <w:p w14:paraId="6475649F" w14:textId="77777777" w:rsidR="00241FAA" w:rsidRDefault="00000000">
      <w:pPr>
        <w:pStyle w:val="1"/>
      </w:pPr>
      <w:bookmarkStart w:id="46" w:name="_Toc9001047"/>
      <w:r>
        <w:lastRenderedPageBreak/>
        <w:t>Состав и содержание работ</w:t>
      </w:r>
      <w:bookmarkEnd w:id="46"/>
    </w:p>
    <w:p w14:paraId="06A21157" w14:textId="77777777" w:rsidR="00241FAA" w:rsidRDefault="00000000">
      <w:r>
        <w:t>Состав и содержание работ представлены в таблице 19.</w:t>
      </w:r>
    </w:p>
    <w:p w14:paraId="127FE776" w14:textId="77777777" w:rsidR="00241FAA" w:rsidRDefault="00000000">
      <w:pPr>
        <w:pStyle w:val="vgutTableName"/>
        <w:keepNext/>
      </w:pPr>
      <w:r>
        <w:t>Таблица 19 – Состав и содержание работ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500"/>
        <w:gridCol w:w="2200"/>
        <w:gridCol w:w="2000"/>
        <w:gridCol w:w="2800"/>
        <w:gridCol w:w="2705"/>
      </w:tblGrid>
      <w:tr w:rsidR="00241FAA" w14:paraId="6D94AEE3" w14:textId="77777777" w:rsidTr="004D0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5DD4" w14:textId="77777777" w:rsidR="00241FAA" w:rsidRDefault="00000000">
            <w:pPr>
              <w:pStyle w:val="vgutTableText"/>
              <w:jc w:val="center"/>
            </w:pPr>
            <w:r>
              <w:t>№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F5E30" w14:textId="77777777" w:rsidR="00241FAA" w:rsidRDefault="00000000">
            <w:pPr>
              <w:pStyle w:val="vgutTableText"/>
              <w:jc w:val="center"/>
            </w:pPr>
            <w:r>
              <w:t>Наименование работ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3EEB" w14:textId="77777777" w:rsidR="00241FAA" w:rsidRDefault="00000000">
            <w:pPr>
              <w:pStyle w:val="vgutTableText"/>
              <w:jc w:val="center"/>
            </w:pPr>
            <w:r>
              <w:t>Сроки выполнения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6AEE" w14:textId="77777777" w:rsidR="00241FAA" w:rsidRDefault="00000000">
            <w:pPr>
              <w:pStyle w:val="vgutTableText"/>
              <w:jc w:val="center"/>
            </w:pPr>
            <w:r>
              <w:t>Задачи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F0B8" w14:textId="77777777" w:rsidR="00241FAA" w:rsidRDefault="00000000">
            <w:pPr>
              <w:pStyle w:val="vgutTableText"/>
              <w:jc w:val="center"/>
            </w:pPr>
            <w:r>
              <w:t>Результат</w:t>
            </w:r>
          </w:p>
        </w:tc>
      </w:tr>
      <w:tr w:rsidR="00241FAA" w14:paraId="68FB9853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37F7" w14:textId="77777777" w:rsidR="00241FAA" w:rsidRDefault="00000000">
            <w:pPr>
              <w:pStyle w:val="vgutTableText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0887" w14:textId="77777777" w:rsidR="00241FAA" w:rsidRDefault="00000000">
            <w:pPr>
              <w:pStyle w:val="vgutTableText"/>
            </w:pPr>
            <w:r>
              <w:t>Разработка ТЗ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D804" w14:textId="1C7ACAE2" w:rsidR="00241FAA" w:rsidRDefault="00000000">
            <w:pPr>
              <w:pStyle w:val="vgutTableText"/>
            </w:pPr>
            <w:r>
              <w:t>0</w:t>
            </w:r>
            <w:r w:rsidR="004D0E16">
              <w:t>5</w:t>
            </w:r>
            <w:r>
              <w:t>.09.2026 – 0</w:t>
            </w:r>
            <w:r w:rsidR="004D0E16">
              <w:t>1</w:t>
            </w:r>
            <w:r>
              <w:t>.10.2026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FB66" w14:textId="77777777" w:rsidR="00241FAA" w:rsidRDefault="00000000">
            <w:pPr>
              <w:pStyle w:val="vgutTableText"/>
            </w:pPr>
            <w:r>
              <w:t>Формулировка цели, задач, сценариев использования, требований к функционалу, интерфейсу и архитектуре ИС.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721E" w14:textId="77777777" w:rsidR="00241FAA" w:rsidRDefault="00000000">
            <w:pPr>
              <w:pStyle w:val="vgutTableText"/>
            </w:pPr>
            <w:r>
              <w:t>Утверждённое ТЗ в соответствии с ГОСТ и требованиями ВятГУ.</w:t>
            </w:r>
          </w:p>
        </w:tc>
      </w:tr>
      <w:tr w:rsidR="00241FAA" w14:paraId="22F2C548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A789" w14:textId="77777777" w:rsidR="00241FAA" w:rsidRDefault="00000000">
            <w:pPr>
              <w:pStyle w:val="vgutTableText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DE27" w14:textId="77777777" w:rsidR="00241FAA" w:rsidRDefault="00000000">
            <w:pPr>
              <w:pStyle w:val="vgutTableText"/>
            </w:pPr>
            <w:r>
              <w:t>Анализ существующих аналогов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5E87" w14:textId="339009F9" w:rsidR="00241FAA" w:rsidRDefault="00000000">
            <w:pPr>
              <w:pStyle w:val="vgutTableText"/>
            </w:pPr>
            <w:r>
              <w:t>06.</w:t>
            </w:r>
            <w:r w:rsidR="004D0E16">
              <w:t>09</w:t>
            </w:r>
            <w:r>
              <w:t xml:space="preserve">.2026 – </w:t>
            </w:r>
            <w:r w:rsidR="004D0E16">
              <w:t>10</w:t>
            </w:r>
            <w:r>
              <w:t>.</w:t>
            </w:r>
            <w:r w:rsidR="004D0E16">
              <w:t>09</w:t>
            </w:r>
            <w:r>
              <w:t>.2026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2B25" w14:textId="77777777" w:rsidR="00241FAA" w:rsidRDefault="00000000">
            <w:pPr>
              <w:pStyle w:val="vgutTableText"/>
            </w:pPr>
            <w:r>
              <w:t>Исследование решений, выявление недостатков и формулировка требований к собственной системе.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1CEF" w14:textId="77777777" w:rsidR="00241FAA" w:rsidRDefault="00000000">
            <w:pPr>
              <w:pStyle w:val="vgutTableText"/>
            </w:pPr>
            <w:r>
              <w:t>Отчёт с обоснованием архитектурных и функциональных решений.</w:t>
            </w:r>
          </w:p>
        </w:tc>
      </w:tr>
      <w:tr w:rsidR="00241FAA" w14:paraId="5777FB29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276F" w14:textId="77777777" w:rsidR="00241FAA" w:rsidRDefault="00000000">
            <w:pPr>
              <w:pStyle w:val="vgutTableText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A3B8" w14:textId="77777777" w:rsidR="00241FAA" w:rsidRDefault="00000000">
            <w:pPr>
              <w:pStyle w:val="vgutTableText"/>
            </w:pPr>
            <w:r>
              <w:t>Проектирование архитектуры приложения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58DE1" w14:textId="77777777" w:rsidR="00241FAA" w:rsidRDefault="00000000">
            <w:pPr>
              <w:pStyle w:val="vgutTableText"/>
            </w:pPr>
            <w:r>
              <w:t>13.10.2026 – 26.10.2026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C7E0" w14:textId="77777777" w:rsidR="00241FAA" w:rsidRDefault="00000000">
            <w:pPr>
              <w:pStyle w:val="vgutTableText"/>
            </w:pPr>
            <w:r>
              <w:t>Определение модульной структуры: управление занятием, каталог и симуляция, проверка ответов, чат, аналитика, администрирование.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E619" w14:textId="77777777" w:rsidR="00241FAA" w:rsidRDefault="00000000">
            <w:pPr>
              <w:pStyle w:val="vgutTableText"/>
            </w:pPr>
            <w:r>
              <w:t>Схема архитектуры системы и описание взаимодействия модулей.</w:t>
            </w:r>
          </w:p>
        </w:tc>
      </w:tr>
      <w:tr w:rsidR="00241FAA" w14:paraId="4A568172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48F0" w14:textId="77777777" w:rsidR="00241FAA" w:rsidRDefault="00000000">
            <w:pPr>
              <w:pStyle w:val="vgutTableText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DF07" w14:textId="77777777" w:rsidR="00241FAA" w:rsidRDefault="00000000">
            <w:pPr>
              <w:pStyle w:val="vgutTableText"/>
            </w:pPr>
            <w:r>
              <w:t>Создание макетов пользовательского интерфейса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E018" w14:textId="77777777" w:rsidR="00241FAA" w:rsidRDefault="00000000">
            <w:pPr>
              <w:pStyle w:val="vgutTableText"/>
            </w:pPr>
            <w:r>
              <w:t>27.10.2026 – 09.11.2026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B64F" w14:textId="77777777" w:rsidR="00241FAA" w:rsidRDefault="00000000">
            <w:pPr>
              <w:pStyle w:val="vgutTableText"/>
            </w:pPr>
            <w:r>
              <w:t>Разработка интерфейсов для преподавателя, ученика и администратора: рабочие окна, выдача реагентов, личный кабинет.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DA61" w14:textId="77777777" w:rsidR="00241FAA" w:rsidRDefault="00000000">
            <w:pPr>
              <w:pStyle w:val="vgutTableText"/>
            </w:pPr>
            <w:r>
              <w:t>Набор макетов с подписанными элементами и их функционалом.</w:t>
            </w:r>
          </w:p>
        </w:tc>
      </w:tr>
      <w:tr w:rsidR="00241FAA" w14:paraId="36DB7F02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D3D1" w14:textId="77777777" w:rsidR="00241FAA" w:rsidRDefault="00000000">
            <w:pPr>
              <w:pStyle w:val="vgutTableText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FE39" w14:textId="77777777" w:rsidR="00241FAA" w:rsidRDefault="00000000">
            <w:pPr>
              <w:pStyle w:val="vgutTableText"/>
            </w:pPr>
            <w:r>
              <w:t>Проектирование и реализация структуры БД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AFF0" w14:textId="77777777" w:rsidR="00241FAA" w:rsidRDefault="00000000">
            <w:pPr>
              <w:pStyle w:val="vgutTableText"/>
            </w:pPr>
            <w:r>
              <w:t>10.11.2026 – 23.11.2026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8538" w14:textId="77777777" w:rsidR="00241FAA" w:rsidRDefault="00000000">
            <w:pPr>
              <w:pStyle w:val="vgutTableText"/>
            </w:pPr>
            <w:r>
              <w:t>Создание нормализованной БД: пользователи, вещества, реакции, занятия, попытки, сообщения.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498ED" w14:textId="77777777" w:rsidR="00241FAA" w:rsidRDefault="00000000">
            <w:pPr>
              <w:pStyle w:val="vgutTableText"/>
            </w:pPr>
            <w:r>
              <w:t>Готовая БД с обеспечением целостности и валидации данных.</w:t>
            </w:r>
          </w:p>
        </w:tc>
      </w:tr>
      <w:tr w:rsidR="00241FAA" w14:paraId="6ADC43B3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5170" w14:textId="77777777" w:rsidR="00241FAA" w:rsidRDefault="00000000">
            <w:pPr>
              <w:pStyle w:val="vgutTableText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4FAC5" w14:textId="77777777" w:rsidR="00241FAA" w:rsidRDefault="00000000">
            <w:pPr>
              <w:pStyle w:val="vgutTableText"/>
            </w:pPr>
            <w:r>
              <w:t>Реализация модулей занятия и работы в реальном времени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4389" w14:textId="77777777" w:rsidR="00241FAA" w:rsidRDefault="00000000">
            <w:pPr>
              <w:pStyle w:val="vgutTableText"/>
            </w:pPr>
            <w:r>
              <w:t>24.11.2026 – 07.12.2026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D528" w14:textId="77777777" w:rsidR="00241FAA" w:rsidRDefault="00000000">
            <w:pPr>
              <w:pStyle w:val="vgutTableText"/>
            </w:pPr>
            <w:r>
              <w:t>Авторизация, создание занятия, выдача реагентов, отправка задания, синхронизация состояния.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3912" w14:textId="77777777" w:rsidR="00241FAA" w:rsidRDefault="00000000">
            <w:pPr>
              <w:pStyle w:val="vgutTableText"/>
            </w:pPr>
            <w:r>
              <w:t>Рабочие модули преподавателя и ученика с обменом данными в реальном времени.</w:t>
            </w:r>
          </w:p>
        </w:tc>
      </w:tr>
      <w:tr w:rsidR="00241FAA" w14:paraId="41FD56E0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13E7" w14:textId="77777777" w:rsidR="00241FAA" w:rsidRDefault="00000000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51B8" w14:textId="77777777" w:rsidR="00241FAA" w:rsidRDefault="00000000">
            <w:pPr>
              <w:pStyle w:val="vgutTableText"/>
            </w:pPr>
            <w:r>
              <w:t xml:space="preserve">Реализация </w:t>
            </w:r>
            <w:r>
              <w:lastRenderedPageBreak/>
              <w:t>симуляции, проверки ответов, чата и аналитики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1E0A6" w14:textId="77777777" w:rsidR="00241FAA" w:rsidRDefault="00000000">
            <w:pPr>
              <w:pStyle w:val="vgutTableText"/>
            </w:pPr>
            <w:r>
              <w:lastRenderedPageBreak/>
              <w:t xml:space="preserve">08.12.2026 – </w:t>
            </w:r>
            <w:r>
              <w:lastRenderedPageBreak/>
              <w:t>13.12.2026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3438" w14:textId="77777777" w:rsidR="00241FAA" w:rsidRDefault="00000000">
            <w:pPr>
              <w:pStyle w:val="vgutTableText"/>
            </w:pPr>
            <w:r>
              <w:lastRenderedPageBreak/>
              <w:t xml:space="preserve">Симуляция реакций, </w:t>
            </w:r>
            <w:r>
              <w:lastRenderedPageBreak/>
              <w:t>проверка ответов и объяснение ошибок, чат, графики успеваемости, отчеты.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221B" w14:textId="77777777" w:rsidR="00241FAA" w:rsidRDefault="00000000">
            <w:pPr>
              <w:pStyle w:val="vgutTableText"/>
            </w:pPr>
            <w:r>
              <w:lastRenderedPageBreak/>
              <w:t xml:space="preserve">Работающие модули </w:t>
            </w:r>
            <w:r>
              <w:lastRenderedPageBreak/>
              <w:t>симуляции, проверки, чата и аналитики.</w:t>
            </w:r>
          </w:p>
        </w:tc>
      </w:tr>
      <w:tr w:rsidR="00241FAA" w14:paraId="45A3CF57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ACE3" w14:textId="77777777" w:rsidR="00241FAA" w:rsidRDefault="00000000">
            <w:pPr>
              <w:pStyle w:val="vgutTableText"/>
              <w:jc w:val="center"/>
            </w:pPr>
            <w:r>
              <w:t>8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4E50" w14:textId="77777777" w:rsidR="00241FAA" w:rsidRDefault="00000000">
            <w:pPr>
              <w:pStyle w:val="vgutTableText"/>
            </w:pPr>
            <w:r>
              <w:t>Подготовка проектной документации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48B3" w14:textId="77777777" w:rsidR="00241FAA" w:rsidRDefault="00000000">
            <w:pPr>
              <w:pStyle w:val="vgutTableText"/>
            </w:pPr>
            <w:r>
              <w:t>14.12.2026 – 17.12.2026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5DB9C" w14:textId="77777777" w:rsidR="00241FAA" w:rsidRDefault="00000000">
            <w:pPr>
              <w:pStyle w:val="vgutTableText"/>
            </w:pPr>
            <w:r>
              <w:t>Оформление ТЗ, пояснительной записки, схем БД, описания API и сценариев использования.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CEAF" w14:textId="77777777" w:rsidR="00241FAA" w:rsidRDefault="00000000">
            <w:pPr>
              <w:pStyle w:val="vgutTableText"/>
            </w:pPr>
            <w:r>
              <w:t>Полный комплект технической документации.</w:t>
            </w:r>
          </w:p>
        </w:tc>
      </w:tr>
      <w:tr w:rsidR="00241FAA" w14:paraId="1257BDD9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0630" w14:textId="77777777" w:rsidR="00241FAA" w:rsidRDefault="00000000">
            <w:pPr>
              <w:pStyle w:val="vgutTableText"/>
              <w:jc w:val="center"/>
            </w:pPr>
            <w:r>
              <w:t>9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2126" w14:textId="77777777" w:rsidR="00241FAA" w:rsidRDefault="00000000">
            <w:pPr>
              <w:pStyle w:val="vgutTableText"/>
            </w:pPr>
            <w:r>
              <w:t>Тестирование и отладка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941C" w14:textId="77777777" w:rsidR="00241FAA" w:rsidRDefault="00000000">
            <w:pPr>
              <w:pStyle w:val="vgutTableText"/>
            </w:pPr>
            <w:r>
              <w:t>18.12.2026 – 20.12.2026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BFD4" w14:textId="77777777" w:rsidR="00241FAA" w:rsidRDefault="00000000">
            <w:pPr>
              <w:pStyle w:val="vgutTableText"/>
            </w:pPr>
            <w:r>
              <w:t>Проверка функциональности, корректности симуляции, проверки ответов и формирования отчетов.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F0B2" w14:textId="77777777" w:rsidR="00241FAA" w:rsidRDefault="00000000">
            <w:pPr>
              <w:pStyle w:val="vgutTableText"/>
            </w:pPr>
            <w:r>
              <w:t>Стабильная версия ИС, готовая к защите.</w:t>
            </w:r>
          </w:p>
        </w:tc>
      </w:tr>
    </w:tbl>
    <w:p w14:paraId="4B1AF7DC" w14:textId="77777777" w:rsidR="00241FAA" w:rsidRDefault="00241FAA">
      <w:pPr>
        <w:pStyle w:val="vgutTableName"/>
      </w:pPr>
    </w:p>
    <w:p w14:paraId="64A39E71" w14:textId="77777777" w:rsidR="00241FAA" w:rsidRDefault="00000000">
      <w:pPr>
        <w:pStyle w:val="1"/>
      </w:pPr>
      <w:bookmarkStart w:id="47" w:name="_Toc9001048"/>
      <w:r>
        <w:lastRenderedPageBreak/>
        <w:t>Порядок контроля и приемки</w:t>
      </w:r>
      <w:bookmarkEnd w:id="47"/>
    </w:p>
    <w:p w14:paraId="740247FD" w14:textId="77777777" w:rsidR="00241FAA" w:rsidRDefault="00000000">
      <w:pPr>
        <w:pStyle w:val="2"/>
      </w:pPr>
      <w:bookmarkStart w:id="48" w:name="_Toc9001049"/>
      <w:r>
        <w:t>Виды и объем испытаний</w:t>
      </w:r>
      <w:bookmarkEnd w:id="48"/>
    </w:p>
    <w:p w14:paraId="1690A72E" w14:textId="77777777" w:rsidR="00241FAA" w:rsidRDefault="00000000">
      <w:r>
        <w:t>Контроль и приемка системы проводятся в соответствии с ГОСТ Р 59792-2021. Для системы устанавливаются следующие виды испытаний:</w:t>
      </w:r>
    </w:p>
    <w:p w14:paraId="466A4356" w14:textId="77777777" w:rsidR="00241FAA" w:rsidRDefault="00000000">
      <w:pPr>
        <w:pStyle w:val="a0"/>
      </w:pPr>
      <w:r>
        <w:t>предварительные испытания. Проверка работоспособности отдельных модулей и системы в целом на тестовых данных, проводится разработчиком;</w:t>
      </w:r>
    </w:p>
    <w:p w14:paraId="75A619D9" w14:textId="77777777" w:rsidR="00241FAA" w:rsidRDefault="00000000">
      <w:pPr>
        <w:pStyle w:val="a0"/>
      </w:pPr>
      <w:r>
        <w:t>опытная эксплуатация. Проведение не менее одного тестового занятия с участием преподавателя и группы учеников;</w:t>
      </w:r>
    </w:p>
    <w:p w14:paraId="003A9159" w14:textId="77777777" w:rsidR="00241FAA" w:rsidRDefault="00000000">
      <w:pPr>
        <w:pStyle w:val="a0"/>
      </w:pPr>
      <w:r>
        <w:t>приемочные испытания. Проверка соответствия системы требованиям настоящего ТЗ в присутствии комиссии.</w:t>
      </w:r>
    </w:p>
    <w:p w14:paraId="61E6AC04" w14:textId="77777777" w:rsidR="00241FAA" w:rsidRDefault="00000000">
      <w:r>
        <w:t>Основные проверки, выполняемые при испытаниях, и критерии их прохождения представлены в таблице 20.</w:t>
      </w:r>
    </w:p>
    <w:p w14:paraId="6962077E" w14:textId="77777777" w:rsidR="00241FAA" w:rsidRDefault="00000000">
      <w:pPr>
        <w:pStyle w:val="vgutTableName"/>
        <w:keepNext/>
      </w:pPr>
      <w:r>
        <w:t>Таблица 20 – Основные проверки при испытаниях</w:t>
      </w:r>
    </w:p>
    <w:tbl>
      <w:tblPr>
        <w:tblStyle w:val="ac"/>
        <w:tblW w:w="10205" w:type="dxa"/>
        <w:tblLayout w:type="fixed"/>
        <w:tblLook w:val="04A0" w:firstRow="1" w:lastRow="0" w:firstColumn="1" w:lastColumn="0" w:noHBand="0" w:noVBand="1"/>
      </w:tblPr>
      <w:tblGrid>
        <w:gridCol w:w="500"/>
        <w:gridCol w:w="3000"/>
        <w:gridCol w:w="1900"/>
        <w:gridCol w:w="3200"/>
        <w:gridCol w:w="1605"/>
      </w:tblGrid>
      <w:tr w:rsidR="00241FAA" w14:paraId="36A7F692" w14:textId="77777777" w:rsidTr="004D0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6687" w14:textId="77777777" w:rsidR="00241FAA" w:rsidRDefault="00000000">
            <w:pPr>
              <w:pStyle w:val="vgutTableText"/>
              <w:jc w:val="center"/>
            </w:pPr>
            <w:r>
              <w:t>№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4F9E" w14:textId="77777777" w:rsidR="00241FAA" w:rsidRDefault="00000000">
            <w:pPr>
              <w:pStyle w:val="vgutTableText"/>
              <w:jc w:val="center"/>
            </w:pPr>
            <w:r>
              <w:t>Проверка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1C92" w14:textId="77777777" w:rsidR="00241FAA" w:rsidRDefault="00000000">
            <w:pPr>
              <w:pStyle w:val="vgutTableText"/>
              <w:jc w:val="center"/>
            </w:pPr>
            <w:r>
              <w:t>Метод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BB0B" w14:textId="77777777" w:rsidR="00241FAA" w:rsidRDefault="00000000">
            <w:pPr>
              <w:pStyle w:val="vgutTableText"/>
              <w:jc w:val="center"/>
            </w:pPr>
            <w:r>
              <w:t>Критерий прохождения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8311" w14:textId="77777777" w:rsidR="00241FAA" w:rsidRDefault="00000000">
            <w:pPr>
              <w:pStyle w:val="vgutTableText"/>
              <w:jc w:val="center"/>
            </w:pPr>
            <w:r>
              <w:t>Требования</w:t>
            </w:r>
          </w:p>
        </w:tc>
      </w:tr>
      <w:tr w:rsidR="00241FAA" w14:paraId="49E9705A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1F3F" w14:textId="77777777" w:rsidR="00241FAA" w:rsidRDefault="00000000">
            <w:pPr>
              <w:pStyle w:val="vgutTableText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966C" w14:textId="77777777" w:rsidR="00241FAA" w:rsidRDefault="00000000">
            <w:pPr>
              <w:pStyle w:val="vgutTableText"/>
            </w:pPr>
            <w:r>
              <w:t>Синхронизация состояния занятия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5B3E" w14:textId="77777777" w:rsidR="00241FAA" w:rsidRDefault="00000000">
            <w:pPr>
              <w:pStyle w:val="vgutTableText"/>
            </w:pPr>
            <w:r>
              <w:t>Испытание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E213B" w14:textId="77777777" w:rsidR="00241FAA" w:rsidRDefault="00000000">
            <w:pPr>
              <w:pStyle w:val="vgutTableText"/>
            </w:pPr>
            <w:r>
              <w:t>Задержка не более 2 с при 30 подключениях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A7C0" w14:textId="77777777" w:rsidR="00241FAA" w:rsidRDefault="00000000">
            <w:pPr>
              <w:pStyle w:val="vgutTableText"/>
            </w:pPr>
            <w:r>
              <w:t>FR-21, NFR-01</w:t>
            </w:r>
          </w:p>
        </w:tc>
      </w:tr>
      <w:tr w:rsidR="00241FAA" w14:paraId="1DE991BF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136D" w14:textId="77777777" w:rsidR="00241FAA" w:rsidRDefault="00000000">
            <w:pPr>
              <w:pStyle w:val="vgutTableText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F132" w14:textId="77777777" w:rsidR="00241FAA" w:rsidRDefault="00000000">
            <w:pPr>
              <w:pStyle w:val="vgutTableText"/>
            </w:pPr>
            <w:r>
              <w:t>Достоверность симуляции реакций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F8A3" w14:textId="77777777" w:rsidR="00241FAA" w:rsidRDefault="00000000">
            <w:pPr>
              <w:pStyle w:val="vgutTableText"/>
            </w:pPr>
            <w:r>
              <w:t>Испытание с экспертом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4727" w14:textId="77777777" w:rsidR="00241FAA" w:rsidRDefault="00000000">
            <w:pPr>
              <w:pStyle w:val="vgutTableText"/>
            </w:pPr>
            <w:r>
              <w:t>100 % совпадений в не менее чем 10 реакциях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7703" w14:textId="77777777" w:rsidR="00241FAA" w:rsidRDefault="00000000">
            <w:pPr>
              <w:pStyle w:val="vgutTableText"/>
            </w:pPr>
            <w:r>
              <w:t>FR-13</w:t>
            </w:r>
          </w:p>
        </w:tc>
      </w:tr>
      <w:tr w:rsidR="00241FAA" w14:paraId="185702B9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1631" w14:textId="77777777" w:rsidR="00241FAA" w:rsidRDefault="00000000">
            <w:pPr>
              <w:pStyle w:val="vgutTableText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2C6B" w14:textId="77777777" w:rsidR="00241FAA" w:rsidRDefault="00000000">
            <w:pPr>
              <w:pStyle w:val="vgutTableText"/>
            </w:pPr>
            <w:r>
              <w:t>Скорость проверки ответа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DDD0" w14:textId="77777777" w:rsidR="00241FAA" w:rsidRDefault="00000000">
            <w:pPr>
              <w:pStyle w:val="vgutTableText"/>
            </w:pPr>
            <w:r>
              <w:t>Испытание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3F58" w14:textId="77777777" w:rsidR="00241FAA" w:rsidRDefault="00000000">
            <w:pPr>
              <w:pStyle w:val="vgutTableText"/>
            </w:pPr>
            <w:r>
              <w:t>Результат не позднее чем через 3 с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D115" w14:textId="77777777" w:rsidR="00241FAA" w:rsidRDefault="00000000">
            <w:pPr>
              <w:pStyle w:val="vgutTableText"/>
            </w:pPr>
            <w:r>
              <w:t>FR-15</w:t>
            </w:r>
          </w:p>
        </w:tc>
      </w:tr>
      <w:tr w:rsidR="00241FAA" w14:paraId="71DC8DD6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42DB" w14:textId="77777777" w:rsidR="00241FAA" w:rsidRDefault="00000000">
            <w:pPr>
              <w:pStyle w:val="vgutTableText"/>
              <w:jc w:val="center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A89E" w14:textId="77777777" w:rsidR="00241FAA" w:rsidRDefault="00000000">
            <w:pPr>
              <w:pStyle w:val="vgutTableText"/>
            </w:pPr>
            <w:r>
              <w:t>Разграничение доступа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A62B" w14:textId="77777777" w:rsidR="00241FAA" w:rsidRDefault="00000000">
            <w:pPr>
              <w:pStyle w:val="vgutTableText"/>
            </w:pPr>
            <w:r>
              <w:t>Испытание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98142" w14:textId="77777777" w:rsidR="00241FAA" w:rsidRDefault="00000000">
            <w:pPr>
              <w:pStyle w:val="vgutTableText"/>
            </w:pPr>
            <w:r>
              <w:t>100 % несанкционированных обращений отклонено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9F4F" w14:textId="77777777" w:rsidR="00241FAA" w:rsidRDefault="00000000">
            <w:pPr>
              <w:pStyle w:val="vgutTableText"/>
            </w:pPr>
            <w:r>
              <w:t>FR-02, FR-09, NFR-07</w:t>
            </w:r>
          </w:p>
        </w:tc>
      </w:tr>
      <w:tr w:rsidR="00241FAA" w14:paraId="3FCD441E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3990" w14:textId="77777777" w:rsidR="00241FAA" w:rsidRDefault="00000000">
            <w:pPr>
              <w:pStyle w:val="vgutTableText"/>
              <w:jc w:val="center"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15AB" w14:textId="77777777" w:rsidR="00241FAA" w:rsidRDefault="00000000">
            <w:pPr>
              <w:pStyle w:val="vgutTableText"/>
            </w:pPr>
            <w:r>
              <w:t>Частота кадров анимации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F81E" w14:textId="77777777" w:rsidR="00241FAA" w:rsidRDefault="00000000">
            <w:pPr>
              <w:pStyle w:val="vgutTableText"/>
            </w:pPr>
            <w:r>
              <w:t>Испытание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7D2C" w14:textId="77777777" w:rsidR="00241FAA" w:rsidRDefault="00000000">
            <w:pPr>
              <w:pStyle w:val="vgutTableText"/>
            </w:pPr>
            <w:r>
              <w:t>Не менее 24 кадров/с на ПК минимальной конфигурации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FEDE" w14:textId="77777777" w:rsidR="00241FAA" w:rsidRDefault="00000000">
            <w:pPr>
              <w:pStyle w:val="vgutTableText"/>
            </w:pPr>
            <w:r>
              <w:t>NFR-02</w:t>
            </w:r>
          </w:p>
        </w:tc>
      </w:tr>
      <w:tr w:rsidR="00241FAA" w14:paraId="667425BA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18F3" w14:textId="77777777" w:rsidR="00241FAA" w:rsidRDefault="00000000">
            <w:pPr>
              <w:pStyle w:val="vgutTableText"/>
              <w:jc w:val="center"/>
            </w:pPr>
            <w:r>
              <w:t>6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0B40" w14:textId="77777777" w:rsidR="00241FAA" w:rsidRDefault="00000000">
            <w:pPr>
              <w:pStyle w:val="vgutTableText"/>
            </w:pPr>
            <w:r>
              <w:t>Резервное копирование и восстановление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8273" w14:textId="77777777" w:rsidR="00241FAA" w:rsidRDefault="00000000">
            <w:pPr>
              <w:pStyle w:val="vgutTableText"/>
            </w:pPr>
            <w:r>
              <w:t>Демонстрация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3458" w14:textId="77777777" w:rsidR="00241FAA" w:rsidRDefault="00000000">
            <w:pPr>
              <w:pStyle w:val="vgutTableText"/>
            </w:pPr>
            <w:r>
              <w:t>Восстановление не более чем за 30 минут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E126" w14:textId="77777777" w:rsidR="00241FAA" w:rsidRDefault="00000000">
            <w:pPr>
              <w:pStyle w:val="vgutTableText"/>
            </w:pPr>
            <w:r>
              <w:t>NFR-05</w:t>
            </w:r>
          </w:p>
        </w:tc>
      </w:tr>
      <w:tr w:rsidR="00241FAA" w14:paraId="56276861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2FE2" w14:textId="77777777" w:rsidR="00241FAA" w:rsidRDefault="00000000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A660" w14:textId="77777777" w:rsidR="00241FAA" w:rsidRDefault="00000000">
            <w:pPr>
              <w:pStyle w:val="vgutTableText"/>
            </w:pPr>
            <w:r>
              <w:t>Выполнение сценариев UC-01 – UC-05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9055" w14:textId="77777777" w:rsidR="00241FAA" w:rsidRDefault="00000000">
            <w:pPr>
              <w:pStyle w:val="vgutTableText"/>
            </w:pPr>
            <w:r>
              <w:t>Демонстрация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F674" w14:textId="77777777" w:rsidR="00241FAA" w:rsidRDefault="00000000">
            <w:pPr>
              <w:pStyle w:val="vgutTableText"/>
            </w:pPr>
            <w:r>
              <w:t>Все основные и альтернативные потоки выполнены без ошибок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975C" w14:textId="77777777" w:rsidR="00241FAA" w:rsidRDefault="00000000">
            <w:pPr>
              <w:pStyle w:val="vgutTableText"/>
            </w:pPr>
            <w:r>
              <w:t>FR-01 – FR-27</w:t>
            </w:r>
          </w:p>
        </w:tc>
      </w:tr>
      <w:tr w:rsidR="00241FAA" w14:paraId="45689FD6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47C6" w14:textId="77777777" w:rsidR="00241FAA" w:rsidRDefault="00000000">
            <w:pPr>
              <w:pStyle w:val="vgutTableText"/>
              <w:jc w:val="center"/>
            </w:pPr>
            <w:r>
              <w:t>8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5E67" w14:textId="77777777" w:rsidR="00241FAA" w:rsidRDefault="00000000">
            <w:pPr>
              <w:pStyle w:val="vgutTableText"/>
            </w:pPr>
            <w:r>
              <w:t>Работа в браузерах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8FB3" w14:textId="77777777" w:rsidR="00241FAA" w:rsidRDefault="00000000">
            <w:pPr>
              <w:pStyle w:val="vgutTableText"/>
            </w:pPr>
            <w:r>
              <w:t>Испытание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B0A6" w14:textId="77777777" w:rsidR="00241FAA" w:rsidRDefault="00000000">
            <w:pPr>
              <w:pStyle w:val="vgutTableText"/>
            </w:pPr>
            <w:r>
              <w:t>Сценарии UC-01 и UC-02 выполняются в четырех браузерах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ABC5A" w14:textId="77777777" w:rsidR="00241FAA" w:rsidRDefault="00000000">
            <w:pPr>
              <w:pStyle w:val="vgutTableText"/>
            </w:pPr>
            <w:r>
              <w:t>NFR-13</w:t>
            </w:r>
          </w:p>
        </w:tc>
      </w:tr>
      <w:tr w:rsidR="00241FAA" w14:paraId="455C3210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B819" w14:textId="77777777" w:rsidR="00241FAA" w:rsidRDefault="00000000">
            <w:pPr>
              <w:pStyle w:val="vgutTableText"/>
              <w:jc w:val="center"/>
            </w:pPr>
            <w:r>
              <w:t>9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6B61" w14:textId="77777777" w:rsidR="00241FAA" w:rsidRDefault="00000000">
            <w:pPr>
              <w:pStyle w:val="vgutTableText"/>
            </w:pPr>
            <w:r>
              <w:t>Освоение интерфейса преподавателем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28FA" w14:textId="77777777" w:rsidR="00241FAA" w:rsidRDefault="00000000">
            <w:pPr>
              <w:pStyle w:val="vgutTableText"/>
            </w:pPr>
            <w:r>
              <w:t>Испытание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D643" w14:textId="77777777" w:rsidR="00241FAA" w:rsidRDefault="00000000">
            <w:pPr>
              <w:pStyle w:val="vgutTableText"/>
            </w:pPr>
            <w:r>
              <w:t>Не менее 3 преподавателей, время не более 5 минут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A135" w14:textId="77777777" w:rsidR="00241FAA" w:rsidRDefault="00000000">
            <w:pPr>
              <w:pStyle w:val="vgutTableText"/>
            </w:pPr>
            <w:r>
              <w:t>NFR-11</w:t>
            </w:r>
          </w:p>
        </w:tc>
      </w:tr>
      <w:tr w:rsidR="00241FAA" w14:paraId="2A593562" w14:textId="77777777" w:rsidTr="004D0E16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7869" w14:textId="77777777" w:rsidR="00241FAA" w:rsidRDefault="00000000">
            <w:pPr>
              <w:pStyle w:val="vgutTableText"/>
              <w:jc w:val="center"/>
            </w:pPr>
            <w:r>
              <w:t>10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43DE" w14:textId="77777777" w:rsidR="00241FAA" w:rsidRDefault="00000000">
            <w:pPr>
              <w:pStyle w:val="vgutTableText"/>
            </w:pPr>
            <w:r>
              <w:t>Соответствие правовым требованиям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4889" w14:textId="77777777" w:rsidR="00241FAA" w:rsidRDefault="00000000">
            <w:pPr>
              <w:pStyle w:val="vgutTableText"/>
            </w:pPr>
            <w:r>
              <w:t>Анализ и инспекция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5BAE" w14:textId="77777777" w:rsidR="00241FAA" w:rsidRDefault="00000000">
            <w:pPr>
              <w:pStyle w:val="vgutTableText"/>
            </w:pPr>
            <w:r>
              <w:t>Замечания отсутствуют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E69F" w14:textId="77777777" w:rsidR="00241FAA" w:rsidRDefault="00000000">
            <w:pPr>
              <w:pStyle w:val="vgutTableText"/>
            </w:pPr>
            <w:r>
              <w:t xml:space="preserve">CON-03, </w:t>
            </w:r>
            <w:r>
              <w:lastRenderedPageBreak/>
              <w:t>NFR-08</w:t>
            </w:r>
          </w:p>
        </w:tc>
      </w:tr>
    </w:tbl>
    <w:p w14:paraId="3B61BF5A" w14:textId="77777777" w:rsidR="00241FAA" w:rsidRDefault="00241FAA">
      <w:pPr>
        <w:pStyle w:val="vgutTableName"/>
      </w:pPr>
    </w:p>
    <w:p w14:paraId="2FF6B5DD" w14:textId="77777777" w:rsidR="00241FAA" w:rsidRDefault="00000000">
      <w:pPr>
        <w:pStyle w:val="2"/>
      </w:pPr>
      <w:bookmarkStart w:id="49" w:name="_Toc9001050"/>
      <w:r>
        <w:t>Общие требования к приемке</w:t>
      </w:r>
      <w:bookmarkEnd w:id="49"/>
    </w:p>
    <w:p w14:paraId="26ABB4C8" w14:textId="77777777" w:rsidR="00241FAA" w:rsidRDefault="00000000">
      <w:r>
        <w:t>Приемка системы проводится комиссией в составе представителей заказчика. Система считается принятой, если реализованы все требования с приоритетом Must Have, а по результатам приемочных испытаний не выявлено критических замечаний. Результаты приемки оформляются протоколом, а выявленные замечания устраняются исполнителем в срок, согласованный с заказчиком.</w:t>
      </w:r>
    </w:p>
    <w:p w14:paraId="244319CD" w14:textId="77777777" w:rsidR="00241FAA" w:rsidRDefault="00000000">
      <w:pPr>
        <w:pStyle w:val="1"/>
      </w:pPr>
      <w:bookmarkStart w:id="50" w:name="_Toc9001051"/>
      <w:r>
        <w:lastRenderedPageBreak/>
        <w:t>Требования к составу и содержанию работ по подготовке объекта автоматизации к вводу в действие</w:t>
      </w:r>
      <w:bookmarkEnd w:id="50"/>
    </w:p>
    <w:p w14:paraId="3D418957" w14:textId="77777777" w:rsidR="00241FAA" w:rsidRDefault="00000000">
      <w:r>
        <w:t>Перед вводом системы в эксплуатацию в образовательной организации должны быть выполнены следующие работы:</w:t>
      </w:r>
    </w:p>
    <w:p w14:paraId="163EAD78" w14:textId="77777777" w:rsidR="00241FAA" w:rsidRDefault="00000000">
      <w:pPr>
        <w:pStyle w:val="a0"/>
      </w:pPr>
      <w:r>
        <w:t>подготовка рабочих мест: проверка соответствия компьютеров требованиям, установка актуальных версий браузеров;</w:t>
      </w:r>
    </w:p>
    <w:p w14:paraId="7D91866B" w14:textId="77777777" w:rsidR="00241FAA" w:rsidRDefault="00000000">
      <w:pPr>
        <w:pStyle w:val="a0"/>
      </w:pPr>
      <w:r>
        <w:t>развертывание серверной части и настройка резервного копирования;</w:t>
      </w:r>
    </w:p>
    <w:p w14:paraId="52DEAF0E" w14:textId="77777777" w:rsidR="00241FAA" w:rsidRDefault="00000000">
      <w:pPr>
        <w:pStyle w:val="a0"/>
      </w:pPr>
      <w:r>
        <w:t>наполнение каталогов веществ, оборудования и реакций и проверка их достоверности специалистом-химиком;</w:t>
      </w:r>
    </w:p>
    <w:p w14:paraId="43EE936A" w14:textId="77777777" w:rsidR="00241FAA" w:rsidRDefault="00000000">
      <w:pPr>
        <w:pStyle w:val="a0"/>
      </w:pPr>
      <w:r>
        <w:t>создание учетных записей преподавателей и учеников, сбор согласий на обработку персональных данных (для несовершеннолетних – согласий родителей);</w:t>
      </w:r>
    </w:p>
    <w:p w14:paraId="329A0F7E" w14:textId="77777777" w:rsidR="00241FAA" w:rsidRDefault="00000000">
      <w:pPr>
        <w:pStyle w:val="a0"/>
      </w:pPr>
      <w:r>
        <w:t>обучение преподавателей работе с системой по краткой инструкции пользователя;</w:t>
      </w:r>
    </w:p>
    <w:p w14:paraId="5B512146" w14:textId="77777777" w:rsidR="00241FAA" w:rsidRDefault="00000000">
      <w:pPr>
        <w:pStyle w:val="a0"/>
      </w:pPr>
      <w:r>
        <w:t>проведение пробного занятия и устранение выявленных замечаний.</w:t>
      </w:r>
    </w:p>
    <w:p w14:paraId="527665BA" w14:textId="77777777" w:rsidR="00241FAA" w:rsidRDefault="00000000">
      <w:pPr>
        <w:pStyle w:val="1"/>
      </w:pPr>
      <w:bookmarkStart w:id="51" w:name="_Toc9001052"/>
      <w:r>
        <w:lastRenderedPageBreak/>
        <w:t>Требования к документированию</w:t>
      </w:r>
      <w:bookmarkEnd w:id="51"/>
    </w:p>
    <w:p w14:paraId="23296E9B" w14:textId="77777777" w:rsidR="00241FAA" w:rsidRDefault="00000000">
      <w:r>
        <w:t>Состав программной документации должен включать в себя:</w:t>
      </w:r>
    </w:p>
    <w:p w14:paraId="07850894" w14:textId="77777777" w:rsidR="00241FAA" w:rsidRDefault="00000000">
      <w:pPr>
        <w:pStyle w:val="a0"/>
      </w:pPr>
      <w:r>
        <w:t>техническое задание, которое содержит требования к результатам разработки ИС, цели, задачи и сроки выполнения. Документ должен иметь описание предметного содержания проекта и порядок сдачи работы;</w:t>
      </w:r>
    </w:p>
    <w:p w14:paraId="15A6C832" w14:textId="77777777" w:rsidR="00241FAA" w:rsidRDefault="00000000">
      <w:pPr>
        <w:pStyle w:val="a0"/>
      </w:pPr>
      <w:r>
        <w:t>пояснительную записку;</w:t>
      </w:r>
    </w:p>
    <w:p w14:paraId="3A5AE302" w14:textId="77777777" w:rsidR="00241FAA" w:rsidRDefault="00000000">
      <w:pPr>
        <w:pStyle w:val="a0"/>
      </w:pPr>
      <w:r>
        <w:t>руководство пользователя с описанием работы преподавателя, ученика и администратора.</w:t>
      </w:r>
    </w:p>
    <w:p w14:paraId="4BC38A15" w14:textId="77777777" w:rsidR="00241FAA" w:rsidRDefault="00000000">
      <w:r>
        <w:t>Вся необходимая документация должна быть написана с учетом требований следующих документов:</w:t>
      </w:r>
    </w:p>
    <w:p w14:paraId="279536F9" w14:textId="77777777" w:rsidR="00241FAA" w:rsidRDefault="00000000">
      <w:pPr>
        <w:pStyle w:val="a0"/>
      </w:pPr>
      <w:r>
        <w:t>СТП ВятГУ 101-2004;</w:t>
      </w:r>
    </w:p>
    <w:p w14:paraId="226AC527" w14:textId="77777777" w:rsidR="00241FAA" w:rsidRDefault="00000000">
      <w:pPr>
        <w:pStyle w:val="a0"/>
      </w:pPr>
      <w:r>
        <w:t>ГОСТ 34.602-2020;</w:t>
      </w:r>
    </w:p>
    <w:p w14:paraId="751A22B6" w14:textId="77777777" w:rsidR="00241FAA" w:rsidRDefault="00000000">
      <w:pPr>
        <w:pStyle w:val="a0"/>
      </w:pPr>
      <w:r>
        <w:t>ГОСТ 7.32-2017;</w:t>
      </w:r>
    </w:p>
    <w:p w14:paraId="06B28D24" w14:textId="77777777" w:rsidR="00241FAA" w:rsidRDefault="00000000">
      <w:pPr>
        <w:pStyle w:val="a0"/>
      </w:pPr>
      <w:r>
        <w:t>ГОСТ Р 59795-2021;</w:t>
      </w:r>
    </w:p>
    <w:p w14:paraId="0ADD5CA6" w14:textId="77777777" w:rsidR="00241FAA" w:rsidRDefault="00000000">
      <w:pPr>
        <w:pStyle w:val="a0"/>
      </w:pPr>
      <w:r>
        <w:t>ГОСТ Р 59792-2021.</w:t>
      </w:r>
    </w:p>
    <w:p w14:paraId="6937F31E" w14:textId="77777777" w:rsidR="00241FAA" w:rsidRDefault="00000000">
      <w:pPr>
        <w:pStyle w:val="1"/>
      </w:pPr>
      <w:bookmarkStart w:id="52" w:name="_Toc9001053"/>
      <w:r>
        <w:lastRenderedPageBreak/>
        <w:t>Источники разработки</w:t>
      </w:r>
      <w:bookmarkEnd w:id="52"/>
    </w:p>
    <w:p w14:paraId="2276A330" w14:textId="77777777" w:rsidR="00241FAA" w:rsidRDefault="00000000">
      <w:r>
        <w:t>При разработке технического задания использованы следующие источники:</w:t>
      </w:r>
    </w:p>
    <w:p w14:paraId="3C5F2162" w14:textId="77777777" w:rsidR="00241FAA" w:rsidRDefault="00000000">
      <w:pPr>
        <w:pStyle w:val="a0"/>
        <w:numPr>
          <w:ilvl w:val="0"/>
          <w:numId w:val="36"/>
        </w:numPr>
      </w:pPr>
      <w: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– Введ. 2022-01-01. – Москва : Российский институт стандартизации, 2021.</w:t>
      </w:r>
    </w:p>
    <w:p w14:paraId="2890883E" w14:textId="77777777" w:rsidR="00241FAA" w:rsidRDefault="00000000">
      <w:pPr>
        <w:pStyle w:val="a0"/>
        <w:numPr>
          <w:ilvl w:val="0"/>
          <w:numId w:val="36"/>
        </w:numPr>
      </w:pPr>
      <w:r>
        <w:t>ГОСТ 34.201-2020. Информационные технологии. Комплекс стандартов на автоматизированные системы. Автоматизированные системы. Виды, комплектность и обозначение документов. – Введ. 2022-01-01. – Москва : Российский институт стандартизации, 2021.</w:t>
      </w:r>
    </w:p>
    <w:p w14:paraId="4BC76B9E" w14:textId="77777777" w:rsidR="00241FAA" w:rsidRDefault="00000000">
      <w:pPr>
        <w:pStyle w:val="a0"/>
        <w:numPr>
          <w:ilvl w:val="0"/>
          <w:numId w:val="36"/>
        </w:numPr>
      </w:pPr>
      <w:r>
        <w:t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 – Введ. 2022-04-30. – Москва : Российский институт стандартизации, 2021.</w:t>
      </w:r>
    </w:p>
    <w:p w14:paraId="3C7875F9" w14:textId="77777777" w:rsidR="00241FAA" w:rsidRDefault="00000000">
      <w:pPr>
        <w:pStyle w:val="a0"/>
        <w:numPr>
          <w:ilvl w:val="0"/>
          <w:numId w:val="36"/>
        </w:numPr>
      </w:pPr>
      <w:r>
        <w:t>ГОСТ Р 59792-2021. Информационные технологии. Комплекс стандартов на автоматизированные системы. Виды испытаний автоматизированных систем. – Введ. 2022-04-30. – Москва : Российский институт стандартизации, 2021.</w:t>
      </w:r>
    </w:p>
    <w:p w14:paraId="7452A8AC" w14:textId="77777777" w:rsidR="00241FAA" w:rsidRDefault="00000000">
      <w:pPr>
        <w:pStyle w:val="a0"/>
        <w:numPr>
          <w:ilvl w:val="0"/>
          <w:numId w:val="36"/>
        </w:numPr>
      </w:pPr>
      <w:r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– Введ. 2016-11-01. – Москва : Стандартинформ, 2015.</w:t>
      </w:r>
    </w:p>
    <w:p w14:paraId="221DB8CF" w14:textId="77777777" w:rsidR="00241FAA" w:rsidRDefault="00000000">
      <w:pPr>
        <w:pStyle w:val="a0"/>
        <w:numPr>
          <w:ilvl w:val="0"/>
          <w:numId w:val="36"/>
        </w:numPr>
      </w:pPr>
      <w: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Введ. 2018-07-01. – Москва : Стандартинформ, 2017.</w:t>
      </w:r>
    </w:p>
    <w:p w14:paraId="6947AD72" w14:textId="77777777" w:rsidR="00241FAA" w:rsidRDefault="00000000">
      <w:pPr>
        <w:pStyle w:val="a0"/>
        <w:numPr>
          <w:ilvl w:val="0"/>
          <w:numId w:val="36"/>
        </w:numPr>
      </w:pPr>
      <w:r>
        <w:t>О персональных данных : Федеральный закон от 27.07.2006 № 152-ФЗ. – URL: https://www.consultant.ru/document/cons_doc_LAW_61801/ (дата обращения: 30.09.2026). – Текст : электронный.</w:t>
      </w:r>
    </w:p>
    <w:p w14:paraId="7DD5DCDB" w14:textId="77777777" w:rsidR="00241FAA" w:rsidRDefault="00000000">
      <w:pPr>
        <w:pStyle w:val="a0"/>
        <w:numPr>
          <w:ilvl w:val="0"/>
          <w:numId w:val="36"/>
        </w:numPr>
      </w:pPr>
      <w:r>
        <w:t>Об информации, информационных технологиях и о защите информации : Федеральный закон от 27.07.2006 № 149-ФЗ. – URL: https://www.consultant.ru/document/cons_doc_LAW_61798/ (дата обращения: 30.09.2026). – Текст : электронный.</w:t>
      </w:r>
    </w:p>
    <w:p w14:paraId="1086B3B9" w14:textId="77777777" w:rsidR="00241FAA" w:rsidRDefault="00000000">
      <w:pPr>
        <w:pStyle w:val="a0"/>
        <w:numPr>
          <w:ilvl w:val="0"/>
          <w:numId w:val="36"/>
        </w:numPr>
      </w:pPr>
      <w:r>
        <w:t>Об утверждении федерального государственного образовательного стандарта основного общего образования : приказ Министерства просвещения Российской Федерации от 31.05.2021 № 287. – Текст : электронный.</w:t>
      </w:r>
    </w:p>
    <w:p w14:paraId="1AA984EB" w14:textId="77777777" w:rsidR="00241FAA" w:rsidRDefault="00000000">
      <w:pPr>
        <w:pStyle w:val="a0"/>
        <w:numPr>
          <w:ilvl w:val="0"/>
          <w:numId w:val="36"/>
        </w:numPr>
      </w:pPr>
      <w:r>
        <w:lastRenderedPageBreak/>
        <w:t>Об утверждении требований к защите персональных данных при их обработке в информационных системах персональных данных : постановление Правительства Российской Федерации от 01.11.2012 № 1119. – Текст : электронный.</w:t>
      </w:r>
    </w:p>
    <w:p w14:paraId="745CF480" w14:textId="77777777" w:rsidR="00241FAA" w:rsidRDefault="00000000">
      <w:pPr>
        <w:pStyle w:val="a0"/>
        <w:numPr>
          <w:ilvl w:val="0"/>
          <w:numId w:val="36"/>
        </w:numPr>
      </w:pPr>
      <w:r>
        <w:t>Вигерс, К. Разработка требований к программному обеспечению / К. Вигерс ; пер. с англ. – Москва : Русская редакция, 2004. – 576 с. – Текст : непосредственный.</w:t>
      </w:r>
    </w:p>
    <w:p w14:paraId="2D1CB721" w14:textId="77777777" w:rsidR="00241FAA" w:rsidRDefault="00000000">
      <w:pPr>
        <w:pStyle w:val="a0"/>
        <w:numPr>
          <w:ilvl w:val="0"/>
          <w:numId w:val="36"/>
        </w:numPr>
      </w:pPr>
      <w:r>
        <w:t>Коберн, А. Современные методы описания функциональных требований к системам / А. Коберн ; пер. с англ. – Москва : Лори, 2002. – 263 с. – Текст : непосредственный.</w:t>
      </w:r>
    </w:p>
    <w:p w14:paraId="41AA44BB" w14:textId="77777777" w:rsidR="00241FAA" w:rsidRDefault="00000000">
      <w:pPr>
        <w:pStyle w:val="a0"/>
        <w:numPr>
          <w:ilvl w:val="0"/>
          <w:numId w:val="36"/>
        </w:numPr>
      </w:pPr>
      <w:r>
        <w:t>Гринберг, М. Разработка веб-приложений с использованием Flask на языке Python / М. Гринберг ; пер. с англ. А. Н. Киселева. – Москва : ДМК Пресс, 2014. – 272 с. – Текст : непосредственный.</w:t>
      </w:r>
    </w:p>
    <w:p w14:paraId="3C1B884F" w14:textId="77777777" w:rsidR="00241FAA" w:rsidRDefault="00000000">
      <w:pPr>
        <w:pStyle w:val="a0"/>
        <w:numPr>
          <w:ilvl w:val="0"/>
          <w:numId w:val="36"/>
        </w:numPr>
      </w:pPr>
      <w:r>
        <w:t>Python 3 Documentation. – URL: https://docs.python.org/3/ (дата обращения: 30.09.2026). – Текст : электронный.</w:t>
      </w:r>
    </w:p>
    <w:p w14:paraId="07491864" w14:textId="77777777" w:rsidR="00241FAA" w:rsidRDefault="00000000">
      <w:pPr>
        <w:pStyle w:val="a0"/>
        <w:numPr>
          <w:ilvl w:val="0"/>
          <w:numId w:val="36"/>
        </w:numPr>
      </w:pPr>
      <w:r>
        <w:t>Flask Documentation. – URL: https://flask.palletsprojects.com/ (дата обращения: 30.09.2026). – Текст : электронный.</w:t>
      </w:r>
    </w:p>
    <w:p w14:paraId="1A397811" w14:textId="77777777" w:rsidR="00241FAA" w:rsidRDefault="00000000">
      <w:pPr>
        <w:pStyle w:val="a0"/>
        <w:numPr>
          <w:ilvl w:val="0"/>
          <w:numId w:val="36"/>
        </w:numPr>
      </w:pPr>
      <w:r>
        <w:t>Flask-SocketIO Documentation. – URL: https://flask-socketio.readthedocs.io/ (дата обращения: 30.09.2026). – Текст : электронный.</w:t>
      </w:r>
    </w:p>
    <w:p w14:paraId="29BFDF72" w14:textId="77777777" w:rsidR="00241FAA" w:rsidRDefault="00000000">
      <w:pPr>
        <w:pStyle w:val="a0"/>
        <w:numPr>
          <w:ilvl w:val="0"/>
          <w:numId w:val="36"/>
        </w:numPr>
      </w:pPr>
      <w:r>
        <w:t>SQLAlchemy Documentation. – URL: https://docs.sqlalchemy.org/ (дата обращения: 30.09.2026). – Текст : электронный.</w:t>
      </w:r>
    </w:p>
    <w:p w14:paraId="40EBE5E4" w14:textId="77777777" w:rsidR="00241FAA" w:rsidRDefault="00000000">
      <w:pPr>
        <w:pStyle w:val="a0"/>
        <w:numPr>
          <w:ilvl w:val="0"/>
          <w:numId w:val="36"/>
        </w:numPr>
      </w:pPr>
      <w:r>
        <w:t>HTML Drag and Drop API // MDN Web Docs. – URL: https://developer.mozilla.org/en-US/docs/Web/API/HTML_Drag_and_Drop_API (дата обращения: 30.09.2026). – Текст : электронный.</w:t>
      </w:r>
    </w:p>
    <w:p w14:paraId="34DF2EA0" w14:textId="77777777" w:rsidR="00241FAA" w:rsidRDefault="00000000">
      <w:pPr>
        <w:pStyle w:val="a0"/>
        <w:numPr>
          <w:ilvl w:val="0"/>
          <w:numId w:val="36"/>
        </w:numPr>
      </w:pPr>
      <w:r>
        <w:t>Chart.js Documentation. – URL: https://www.chartjs.org/docs/ (дата обращения: 30.09.2026). – Текст : электронный.</w:t>
      </w:r>
    </w:p>
    <w:p w14:paraId="710C7EF2" w14:textId="77777777" w:rsidR="00241FAA" w:rsidRDefault="00000000">
      <w:pPr>
        <w:pStyle w:val="a0"/>
        <w:numPr>
          <w:ilvl w:val="0"/>
          <w:numId w:val="36"/>
        </w:numPr>
      </w:pPr>
      <w:r>
        <w:t>ReportLab Documentation. – URL: https://docs.reportlab.com/ (дата обращения: 30.09.2026). – Текст : электронный.</w:t>
      </w:r>
    </w:p>
    <w:p w14:paraId="076F0D6B" w14:textId="77777777" w:rsidR="00241FAA" w:rsidRDefault="00000000">
      <w:pPr>
        <w:pStyle w:val="a0"/>
        <w:numPr>
          <w:ilvl w:val="0"/>
          <w:numId w:val="36"/>
        </w:numPr>
      </w:pPr>
      <w:r>
        <w:t>openpyxl Documentation. – URL: https://openpyxl.readthedocs.io/ (дата обращения: 30.09.2026). – Текст : электронный.</w:t>
      </w:r>
    </w:p>
    <w:p w14:paraId="4A626CF4" w14:textId="77777777" w:rsidR="00241FAA" w:rsidRDefault="00000000">
      <w:pPr>
        <w:pStyle w:val="a0"/>
        <w:numPr>
          <w:ilvl w:val="0"/>
          <w:numId w:val="36"/>
        </w:numPr>
      </w:pPr>
      <w:r>
        <w:t>The ChemCollective. Virtual Lab. – URL: https://chemcollective.org/ (дата обращения: 30.09.2026). – Текст : электронный.</w:t>
      </w:r>
    </w:p>
    <w:p w14:paraId="3CFAB77D" w14:textId="77777777" w:rsidR="00241FAA" w:rsidRPr="00930E61" w:rsidRDefault="00000000">
      <w:pPr>
        <w:pStyle w:val="a0"/>
        <w:numPr>
          <w:ilvl w:val="0"/>
          <w:numId w:val="36"/>
        </w:numPr>
        <w:rPr>
          <w:lang w:val="en-US"/>
        </w:rPr>
      </w:pPr>
      <w:proofErr w:type="spellStart"/>
      <w:r w:rsidRPr="00930E61">
        <w:rPr>
          <w:lang w:val="en-US"/>
        </w:rPr>
        <w:t>PhET</w:t>
      </w:r>
      <w:proofErr w:type="spellEnd"/>
      <w:r w:rsidRPr="00930E61">
        <w:rPr>
          <w:lang w:val="en-US"/>
        </w:rPr>
        <w:t xml:space="preserve"> Interactive Simulations. University of Colorado Boulder. – URL: https://phet.colorado.edu/ (</w:t>
      </w:r>
      <w:r>
        <w:t>дата</w:t>
      </w:r>
      <w:r w:rsidRPr="00930E61">
        <w:rPr>
          <w:lang w:val="en-US"/>
        </w:rPr>
        <w:t xml:space="preserve"> </w:t>
      </w:r>
      <w:r>
        <w:t>обращения</w:t>
      </w:r>
      <w:r w:rsidRPr="00930E61">
        <w:rPr>
          <w:lang w:val="en-US"/>
        </w:rPr>
        <w:t xml:space="preserve">: 30.09.2026). – </w:t>
      </w:r>
      <w:proofErr w:type="gramStart"/>
      <w:r>
        <w:t>Текст</w:t>
      </w:r>
      <w:r w:rsidRPr="00930E61">
        <w:rPr>
          <w:lang w:val="en-US"/>
        </w:rPr>
        <w:t xml:space="preserve"> :</w:t>
      </w:r>
      <w:proofErr w:type="gramEnd"/>
      <w:r w:rsidRPr="00930E61">
        <w:rPr>
          <w:lang w:val="en-US"/>
        </w:rPr>
        <w:t xml:space="preserve"> </w:t>
      </w:r>
      <w:r>
        <w:t>электронный</w:t>
      </w:r>
      <w:r w:rsidRPr="00930E61">
        <w:rPr>
          <w:lang w:val="en-US"/>
        </w:rPr>
        <w:t>.</w:t>
      </w:r>
    </w:p>
    <w:p w14:paraId="795E10FF" w14:textId="77777777" w:rsidR="00241FAA" w:rsidRDefault="00000000">
      <w:pPr>
        <w:pStyle w:val="a0"/>
        <w:numPr>
          <w:ilvl w:val="0"/>
          <w:numId w:val="36"/>
        </w:numPr>
      </w:pPr>
      <w:proofErr w:type="spellStart"/>
      <w:r>
        <w:t>Labster</w:t>
      </w:r>
      <w:proofErr w:type="spellEnd"/>
      <w:r>
        <w:t>. Virtual Labs. – URL: https://www.labster.com/ (дата обращения: 30.09.2026). – Текст : электронный.</w:t>
      </w:r>
    </w:p>
    <w:sectPr w:rsidR="00241FAA">
      <w:headerReference w:type="default" r:id="rId17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809C2" w14:textId="77777777" w:rsidR="006D1A1F" w:rsidRDefault="006D1A1F">
      <w:pPr>
        <w:spacing w:before="0" w:line="240" w:lineRule="auto"/>
      </w:pPr>
      <w:r>
        <w:separator/>
      </w:r>
    </w:p>
  </w:endnote>
  <w:endnote w:type="continuationSeparator" w:id="0">
    <w:p w14:paraId="23311C48" w14:textId="77777777" w:rsidR="006D1A1F" w:rsidRDefault="006D1A1F">
      <w:pPr>
        <w:spacing w:before="0" w:line="240" w:lineRule="auto"/>
      </w:pPr>
      <w:r>
        <w:continuationSeparator/>
      </w:r>
    </w:p>
  </w:endnote>
  <w:endnote w:type="continuationNotice" w:id="1">
    <w:p w14:paraId="3759934F" w14:textId="77777777" w:rsidR="006D1A1F" w:rsidRDefault="006D1A1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9A9BC" w14:textId="77777777" w:rsidR="006D1A1F" w:rsidRDefault="006D1A1F" w:rsidP="00990EAC">
      <w:pPr>
        <w:spacing w:before="0" w:line="240" w:lineRule="auto"/>
      </w:pPr>
      <w:r>
        <w:separator/>
      </w:r>
    </w:p>
  </w:footnote>
  <w:footnote w:type="continuationSeparator" w:id="0">
    <w:p w14:paraId="5E980A57" w14:textId="77777777" w:rsidR="006D1A1F" w:rsidRDefault="006D1A1F" w:rsidP="00990EAC">
      <w:pPr>
        <w:spacing w:before="0" w:line="240" w:lineRule="auto"/>
      </w:pPr>
      <w:r>
        <w:continuationSeparator/>
      </w:r>
    </w:p>
  </w:footnote>
  <w:footnote w:type="continuationNotice" w:id="1">
    <w:p w14:paraId="4A90E331" w14:textId="77777777" w:rsidR="006D1A1F" w:rsidRDefault="006D1A1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E5ECA" w14:textId="77777777" w:rsidR="0023221D" w:rsidRPr="00C17A21" w:rsidRDefault="005B3538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="0023221D"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904FC8">
      <w:rPr>
        <w:rStyle w:val="af1"/>
        <w:noProof/>
      </w:rPr>
      <w:t>11</w:t>
    </w:r>
    <w:r w:rsidRPr="00C17A21">
      <w:rPr>
        <w:rStyle w:val="af1"/>
      </w:rPr>
      <w:fldChar w:fldCharType="end"/>
    </w:r>
  </w:p>
  <w:p w14:paraId="1C272262" w14:textId="77777777" w:rsidR="0023221D" w:rsidRPr="008E27BF" w:rsidRDefault="0023221D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A478" w14:textId="77777777" w:rsidR="0023221D" w:rsidRPr="00C17A21" w:rsidRDefault="005B3538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="0023221D"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904FC8">
      <w:rPr>
        <w:rStyle w:val="af1"/>
        <w:noProof/>
      </w:rPr>
      <w:t>11</w:t>
    </w:r>
    <w:r w:rsidRPr="00C17A21">
      <w:rPr>
        <w:rStyle w:val="af1"/>
      </w:rPr>
      <w:fldChar w:fldCharType="end"/>
    </w:r>
  </w:p>
  <w:p w14:paraId="4D636F6D" w14:textId="77777777" w:rsidR="0023221D" w:rsidRPr="008E27BF" w:rsidRDefault="0023221D" w:rsidP="00990EAC">
    <w:pPr>
      <w:pStyle w:val="ad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B5F47" w14:textId="77777777" w:rsidR="0023221D" w:rsidRPr="00C17A21" w:rsidRDefault="005B3538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="0023221D"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904FC8">
      <w:rPr>
        <w:rStyle w:val="af1"/>
        <w:noProof/>
      </w:rPr>
      <w:t>11</w:t>
    </w:r>
    <w:r w:rsidRPr="00C17A21">
      <w:rPr>
        <w:rStyle w:val="af1"/>
      </w:rPr>
      <w:fldChar w:fldCharType="end"/>
    </w:r>
  </w:p>
  <w:p w14:paraId="25D31311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7C00060"/>
    <w:multiLevelType w:val="multilevel"/>
    <w:tmpl w:val="1AA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1857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B5B99"/>
    <w:multiLevelType w:val="multilevel"/>
    <w:tmpl w:val="7E5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55B2D"/>
    <w:multiLevelType w:val="multilevel"/>
    <w:tmpl w:val="0C3A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77277C2"/>
    <w:multiLevelType w:val="multilevel"/>
    <w:tmpl w:val="4D2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420D1"/>
    <w:multiLevelType w:val="multilevel"/>
    <w:tmpl w:val="3E8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1" w15:restartNumberingAfterBreak="0">
    <w:nsid w:val="30771314"/>
    <w:multiLevelType w:val="multilevel"/>
    <w:tmpl w:val="18DAE788"/>
    <w:lvl w:ilvl="0">
      <w:start w:val="1"/>
      <w:numFmt w:val="bullet"/>
      <w:lvlText w:val="−"/>
      <w:lvlJc w:val="left"/>
      <w:pPr>
        <w:ind w:left="6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016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7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11C34CA"/>
    <w:multiLevelType w:val="multilevel"/>
    <w:tmpl w:val="BA2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4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0102F7"/>
    <w:multiLevelType w:val="multilevel"/>
    <w:tmpl w:val="F2B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7D72C2"/>
    <w:multiLevelType w:val="hybridMultilevel"/>
    <w:tmpl w:val="C71C251E"/>
    <w:lvl w:ilvl="0" w:tplc="F7785F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411C7F9E"/>
    <w:multiLevelType w:val="multilevel"/>
    <w:tmpl w:val="5AD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06A489D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A88565B"/>
    <w:multiLevelType w:val="hybridMultilevel"/>
    <w:tmpl w:val="C3F66C28"/>
    <w:lvl w:ilvl="0" w:tplc="97FC4C22">
      <w:start w:val="1"/>
      <w:numFmt w:val="decimal"/>
      <w:lvlText w:val="3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1965F0"/>
    <w:multiLevelType w:val="multilevel"/>
    <w:tmpl w:val="D82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4102D"/>
    <w:multiLevelType w:val="singleLevel"/>
    <w:tmpl w:val="A0C89FBA"/>
    <w:lvl w:ilvl="0">
      <w:start w:val="1"/>
      <w:numFmt w:val="decimal"/>
      <w:lvlText w:val="%1."/>
      <w:lvlJc w:val="left"/>
      <w:pPr>
        <w:tabs>
          <w:tab w:val="num" w:pos="1276"/>
        </w:tabs>
        <w:ind w:left="0" w:firstLine="851"/>
      </w:pPr>
    </w:lvl>
  </w:abstractNum>
  <w:abstractNum w:abstractNumId="32" w15:restartNumberingAfterBreak="0">
    <w:nsid w:val="704B454D"/>
    <w:multiLevelType w:val="multilevel"/>
    <w:tmpl w:val="977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4" w15:restartNumberingAfterBreak="0">
    <w:nsid w:val="7EB37CA1"/>
    <w:multiLevelType w:val="multilevel"/>
    <w:tmpl w:val="06F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789705">
    <w:abstractNumId w:val="10"/>
  </w:num>
  <w:num w:numId="2" w16cid:durableId="1372340074">
    <w:abstractNumId w:val="0"/>
  </w:num>
  <w:num w:numId="3" w16cid:durableId="204606118">
    <w:abstractNumId w:val="13"/>
  </w:num>
  <w:num w:numId="4" w16cid:durableId="1457522642">
    <w:abstractNumId w:val="2"/>
  </w:num>
  <w:num w:numId="5" w16cid:durableId="1005979260">
    <w:abstractNumId w:val="3"/>
  </w:num>
  <w:num w:numId="6" w16cid:durableId="1366441448">
    <w:abstractNumId w:val="18"/>
  </w:num>
  <w:num w:numId="7" w16cid:durableId="2076512402">
    <w:abstractNumId w:val="22"/>
  </w:num>
  <w:num w:numId="8" w16cid:durableId="924417249">
    <w:abstractNumId w:val="26"/>
  </w:num>
  <w:num w:numId="9" w16cid:durableId="216430148">
    <w:abstractNumId w:val="28"/>
  </w:num>
  <w:num w:numId="10" w16cid:durableId="803548552">
    <w:abstractNumId w:val="19"/>
  </w:num>
  <w:num w:numId="11" w16cid:durableId="1340545321">
    <w:abstractNumId w:val="23"/>
  </w:num>
  <w:num w:numId="12" w16cid:durableId="324557412">
    <w:abstractNumId w:val="33"/>
  </w:num>
  <w:num w:numId="13" w16cid:durableId="2007975280">
    <w:abstractNumId w:val="14"/>
  </w:num>
  <w:num w:numId="14" w16cid:durableId="1404568577">
    <w:abstractNumId w:val="17"/>
  </w:num>
  <w:num w:numId="15" w16cid:durableId="983772998">
    <w:abstractNumId w:val="7"/>
  </w:num>
  <w:num w:numId="16" w16cid:durableId="567107586">
    <w:abstractNumId w:val="29"/>
  </w:num>
  <w:num w:numId="17" w16cid:durableId="1298799181">
    <w:abstractNumId w:val="25"/>
  </w:num>
  <w:num w:numId="18" w16cid:durableId="1542550577">
    <w:abstractNumId w:val="4"/>
  </w:num>
  <w:num w:numId="19" w16cid:durableId="367726670">
    <w:abstractNumId w:val="16"/>
  </w:num>
  <w:num w:numId="20" w16cid:durableId="1271428262">
    <w:abstractNumId w:val="24"/>
  </w:num>
  <w:num w:numId="21" w16cid:durableId="668289440">
    <w:abstractNumId w:val="27"/>
  </w:num>
  <w:num w:numId="22" w16cid:durableId="1707750707">
    <w:abstractNumId w:val="6"/>
  </w:num>
  <w:num w:numId="23" w16cid:durableId="1755861004">
    <w:abstractNumId w:val="21"/>
  </w:num>
  <w:num w:numId="24" w16cid:durableId="1329333127">
    <w:abstractNumId w:val="15"/>
  </w:num>
  <w:num w:numId="25" w16cid:durableId="881747981">
    <w:abstractNumId w:val="20"/>
  </w:num>
  <w:num w:numId="26" w16cid:durableId="470445884">
    <w:abstractNumId w:val="8"/>
  </w:num>
  <w:num w:numId="27" w16cid:durableId="105084940">
    <w:abstractNumId w:val="5"/>
  </w:num>
  <w:num w:numId="28" w16cid:durableId="48696576">
    <w:abstractNumId w:val="1"/>
  </w:num>
  <w:num w:numId="29" w16cid:durableId="1733845388">
    <w:abstractNumId w:val="30"/>
  </w:num>
  <w:num w:numId="30" w16cid:durableId="983703661">
    <w:abstractNumId w:val="34"/>
  </w:num>
  <w:num w:numId="31" w16cid:durableId="257251196">
    <w:abstractNumId w:val="9"/>
  </w:num>
  <w:num w:numId="32" w16cid:durableId="907768708">
    <w:abstractNumId w:val="32"/>
  </w:num>
  <w:num w:numId="33" w16cid:durableId="327484231">
    <w:abstractNumId w:val="12"/>
  </w:num>
  <w:num w:numId="34" w16cid:durableId="232275791">
    <w:abstractNumId w:val="11"/>
  </w:num>
  <w:num w:numId="35" w16cid:durableId="1231889054">
    <w:abstractNumId w:val="10"/>
  </w:num>
  <w:num w:numId="36" w16cid:durableId="1872647969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A26"/>
    <w:rsid w:val="000007E2"/>
    <w:rsid w:val="0000190E"/>
    <w:rsid w:val="00003AF1"/>
    <w:rsid w:val="00015480"/>
    <w:rsid w:val="00020C2C"/>
    <w:rsid w:val="00024473"/>
    <w:rsid w:val="00032359"/>
    <w:rsid w:val="00032AC4"/>
    <w:rsid w:val="00033833"/>
    <w:rsid w:val="00035A26"/>
    <w:rsid w:val="00037B3E"/>
    <w:rsid w:val="00040D1E"/>
    <w:rsid w:val="0004336A"/>
    <w:rsid w:val="00044093"/>
    <w:rsid w:val="00046056"/>
    <w:rsid w:val="0004721A"/>
    <w:rsid w:val="00051403"/>
    <w:rsid w:val="00055B93"/>
    <w:rsid w:val="0005745E"/>
    <w:rsid w:val="00061F64"/>
    <w:rsid w:val="00066F6D"/>
    <w:rsid w:val="0008146F"/>
    <w:rsid w:val="00082003"/>
    <w:rsid w:val="000852F5"/>
    <w:rsid w:val="000934BA"/>
    <w:rsid w:val="00094729"/>
    <w:rsid w:val="00096EC7"/>
    <w:rsid w:val="000A537A"/>
    <w:rsid w:val="000B3656"/>
    <w:rsid w:val="000C0C5D"/>
    <w:rsid w:val="000C2A5F"/>
    <w:rsid w:val="000C7B86"/>
    <w:rsid w:val="000C7DE5"/>
    <w:rsid w:val="000D00DF"/>
    <w:rsid w:val="000D3006"/>
    <w:rsid w:val="000D38ED"/>
    <w:rsid w:val="000D3A15"/>
    <w:rsid w:val="000E06F3"/>
    <w:rsid w:val="000E6490"/>
    <w:rsid w:val="00104146"/>
    <w:rsid w:val="00106B06"/>
    <w:rsid w:val="0011316B"/>
    <w:rsid w:val="001157C8"/>
    <w:rsid w:val="001223A9"/>
    <w:rsid w:val="001238DC"/>
    <w:rsid w:val="001275E2"/>
    <w:rsid w:val="00127A5A"/>
    <w:rsid w:val="0013162A"/>
    <w:rsid w:val="00132204"/>
    <w:rsid w:val="0013287A"/>
    <w:rsid w:val="0014213A"/>
    <w:rsid w:val="00150617"/>
    <w:rsid w:val="00151819"/>
    <w:rsid w:val="00155A8D"/>
    <w:rsid w:val="0016119C"/>
    <w:rsid w:val="001673EC"/>
    <w:rsid w:val="00172DBA"/>
    <w:rsid w:val="00186EFA"/>
    <w:rsid w:val="0019044F"/>
    <w:rsid w:val="001A12C2"/>
    <w:rsid w:val="001A50A1"/>
    <w:rsid w:val="001B000F"/>
    <w:rsid w:val="001B065B"/>
    <w:rsid w:val="001B0E64"/>
    <w:rsid w:val="001B3C9B"/>
    <w:rsid w:val="001B794F"/>
    <w:rsid w:val="001C7C78"/>
    <w:rsid w:val="001D3FB1"/>
    <w:rsid w:val="001E1960"/>
    <w:rsid w:val="001F3C1A"/>
    <w:rsid w:val="001F5E9C"/>
    <w:rsid w:val="001F61FC"/>
    <w:rsid w:val="00201509"/>
    <w:rsid w:val="0023221D"/>
    <w:rsid w:val="00234403"/>
    <w:rsid w:val="00234BD7"/>
    <w:rsid w:val="0023504B"/>
    <w:rsid w:val="00241C37"/>
    <w:rsid w:val="00241FAA"/>
    <w:rsid w:val="00242EE0"/>
    <w:rsid w:val="00244671"/>
    <w:rsid w:val="00244AD0"/>
    <w:rsid w:val="002469D0"/>
    <w:rsid w:val="00247841"/>
    <w:rsid w:val="002502BF"/>
    <w:rsid w:val="00256697"/>
    <w:rsid w:val="00263185"/>
    <w:rsid w:val="002634BE"/>
    <w:rsid w:val="0026423B"/>
    <w:rsid w:val="00270C38"/>
    <w:rsid w:val="0027463D"/>
    <w:rsid w:val="00276CAB"/>
    <w:rsid w:val="00277614"/>
    <w:rsid w:val="00287E94"/>
    <w:rsid w:val="00292B29"/>
    <w:rsid w:val="002952BC"/>
    <w:rsid w:val="00295D9C"/>
    <w:rsid w:val="00296BBF"/>
    <w:rsid w:val="002A514A"/>
    <w:rsid w:val="002A56D9"/>
    <w:rsid w:val="002C1982"/>
    <w:rsid w:val="002C74E7"/>
    <w:rsid w:val="002D354A"/>
    <w:rsid w:val="002D5B25"/>
    <w:rsid w:val="002D5ED0"/>
    <w:rsid w:val="002E28E9"/>
    <w:rsid w:val="002E57D2"/>
    <w:rsid w:val="002E57E9"/>
    <w:rsid w:val="002E64E1"/>
    <w:rsid w:val="002F15DD"/>
    <w:rsid w:val="00303DC8"/>
    <w:rsid w:val="00304F75"/>
    <w:rsid w:val="00311E97"/>
    <w:rsid w:val="00312254"/>
    <w:rsid w:val="00312F95"/>
    <w:rsid w:val="00316534"/>
    <w:rsid w:val="00317BF7"/>
    <w:rsid w:val="00323F6E"/>
    <w:rsid w:val="0032535D"/>
    <w:rsid w:val="003261A2"/>
    <w:rsid w:val="00326605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864"/>
    <w:rsid w:val="00380D25"/>
    <w:rsid w:val="00386F3E"/>
    <w:rsid w:val="003874D0"/>
    <w:rsid w:val="00387E10"/>
    <w:rsid w:val="00390EAB"/>
    <w:rsid w:val="003915BE"/>
    <w:rsid w:val="00393F45"/>
    <w:rsid w:val="00397202"/>
    <w:rsid w:val="00397496"/>
    <w:rsid w:val="003A4E95"/>
    <w:rsid w:val="003A546E"/>
    <w:rsid w:val="003B1C21"/>
    <w:rsid w:val="003C2810"/>
    <w:rsid w:val="003C3FA8"/>
    <w:rsid w:val="003D076D"/>
    <w:rsid w:val="003D3E93"/>
    <w:rsid w:val="003D43F8"/>
    <w:rsid w:val="003D61D2"/>
    <w:rsid w:val="003D7E69"/>
    <w:rsid w:val="003E0217"/>
    <w:rsid w:val="003E09BF"/>
    <w:rsid w:val="003E1A1B"/>
    <w:rsid w:val="003E22A5"/>
    <w:rsid w:val="003E3B91"/>
    <w:rsid w:val="003E58AE"/>
    <w:rsid w:val="003E72CD"/>
    <w:rsid w:val="003F3F0D"/>
    <w:rsid w:val="003F6401"/>
    <w:rsid w:val="003F75B9"/>
    <w:rsid w:val="00400FEA"/>
    <w:rsid w:val="00410843"/>
    <w:rsid w:val="00412E47"/>
    <w:rsid w:val="00421B77"/>
    <w:rsid w:val="004232B3"/>
    <w:rsid w:val="0042441E"/>
    <w:rsid w:val="004347A5"/>
    <w:rsid w:val="00442256"/>
    <w:rsid w:val="00443C59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CD"/>
    <w:rsid w:val="00477484"/>
    <w:rsid w:val="0048416D"/>
    <w:rsid w:val="004935DA"/>
    <w:rsid w:val="004A0E13"/>
    <w:rsid w:val="004A34C3"/>
    <w:rsid w:val="004A7A41"/>
    <w:rsid w:val="004B0C8E"/>
    <w:rsid w:val="004B0F88"/>
    <w:rsid w:val="004B7636"/>
    <w:rsid w:val="004C5524"/>
    <w:rsid w:val="004D0359"/>
    <w:rsid w:val="004D0E16"/>
    <w:rsid w:val="004F4D49"/>
    <w:rsid w:val="005008C8"/>
    <w:rsid w:val="005017B0"/>
    <w:rsid w:val="00503505"/>
    <w:rsid w:val="005040DD"/>
    <w:rsid w:val="0051150B"/>
    <w:rsid w:val="00512B60"/>
    <w:rsid w:val="00514790"/>
    <w:rsid w:val="00514894"/>
    <w:rsid w:val="00514CFD"/>
    <w:rsid w:val="00524056"/>
    <w:rsid w:val="00530053"/>
    <w:rsid w:val="00531E80"/>
    <w:rsid w:val="005343A0"/>
    <w:rsid w:val="005343B2"/>
    <w:rsid w:val="00541DD4"/>
    <w:rsid w:val="00544617"/>
    <w:rsid w:val="005459B6"/>
    <w:rsid w:val="005524E9"/>
    <w:rsid w:val="00554344"/>
    <w:rsid w:val="00555E69"/>
    <w:rsid w:val="0056079D"/>
    <w:rsid w:val="00561F8C"/>
    <w:rsid w:val="005722B5"/>
    <w:rsid w:val="0057389A"/>
    <w:rsid w:val="00576138"/>
    <w:rsid w:val="005764B1"/>
    <w:rsid w:val="00584E3E"/>
    <w:rsid w:val="00592879"/>
    <w:rsid w:val="005972E7"/>
    <w:rsid w:val="005A188B"/>
    <w:rsid w:val="005A4E60"/>
    <w:rsid w:val="005B0434"/>
    <w:rsid w:val="005B3538"/>
    <w:rsid w:val="005B38F3"/>
    <w:rsid w:val="005B5089"/>
    <w:rsid w:val="005D1D9F"/>
    <w:rsid w:val="005D4ECA"/>
    <w:rsid w:val="005E211C"/>
    <w:rsid w:val="005E38E8"/>
    <w:rsid w:val="005E7941"/>
    <w:rsid w:val="005F0877"/>
    <w:rsid w:val="005F0B98"/>
    <w:rsid w:val="006007E9"/>
    <w:rsid w:val="006028F4"/>
    <w:rsid w:val="006030ED"/>
    <w:rsid w:val="00606C43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51A05"/>
    <w:rsid w:val="00655267"/>
    <w:rsid w:val="00661775"/>
    <w:rsid w:val="0066370A"/>
    <w:rsid w:val="006638C9"/>
    <w:rsid w:val="006652DC"/>
    <w:rsid w:val="006673D6"/>
    <w:rsid w:val="00671CDE"/>
    <w:rsid w:val="00695763"/>
    <w:rsid w:val="006A3648"/>
    <w:rsid w:val="006A4E6C"/>
    <w:rsid w:val="006A534C"/>
    <w:rsid w:val="006A5DFD"/>
    <w:rsid w:val="006D1A1F"/>
    <w:rsid w:val="006D407D"/>
    <w:rsid w:val="006D422E"/>
    <w:rsid w:val="006D46A3"/>
    <w:rsid w:val="006E4EA7"/>
    <w:rsid w:val="006E62EB"/>
    <w:rsid w:val="006E7B7F"/>
    <w:rsid w:val="006F512D"/>
    <w:rsid w:val="00701738"/>
    <w:rsid w:val="00702405"/>
    <w:rsid w:val="00704BC3"/>
    <w:rsid w:val="00706D32"/>
    <w:rsid w:val="0071279D"/>
    <w:rsid w:val="007157E7"/>
    <w:rsid w:val="00717B43"/>
    <w:rsid w:val="00741EC2"/>
    <w:rsid w:val="00742650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A0770"/>
    <w:rsid w:val="007A3137"/>
    <w:rsid w:val="007A44EC"/>
    <w:rsid w:val="007A670B"/>
    <w:rsid w:val="007B2E9D"/>
    <w:rsid w:val="007B79AA"/>
    <w:rsid w:val="007C2693"/>
    <w:rsid w:val="007C5064"/>
    <w:rsid w:val="007C5DA6"/>
    <w:rsid w:val="007C648D"/>
    <w:rsid w:val="007C6517"/>
    <w:rsid w:val="007D189A"/>
    <w:rsid w:val="007D18D6"/>
    <w:rsid w:val="007E7DEB"/>
    <w:rsid w:val="007F3E44"/>
    <w:rsid w:val="007F6F16"/>
    <w:rsid w:val="00801271"/>
    <w:rsid w:val="00801482"/>
    <w:rsid w:val="0080164F"/>
    <w:rsid w:val="008047D0"/>
    <w:rsid w:val="0081256F"/>
    <w:rsid w:val="0081417D"/>
    <w:rsid w:val="00815163"/>
    <w:rsid w:val="00815197"/>
    <w:rsid w:val="00816AE0"/>
    <w:rsid w:val="008233FB"/>
    <w:rsid w:val="008239DB"/>
    <w:rsid w:val="00831517"/>
    <w:rsid w:val="00847368"/>
    <w:rsid w:val="00851CEE"/>
    <w:rsid w:val="00853022"/>
    <w:rsid w:val="00856459"/>
    <w:rsid w:val="00860B07"/>
    <w:rsid w:val="00866296"/>
    <w:rsid w:val="00873C68"/>
    <w:rsid w:val="008821B6"/>
    <w:rsid w:val="00887461"/>
    <w:rsid w:val="008912E4"/>
    <w:rsid w:val="008913CD"/>
    <w:rsid w:val="00895567"/>
    <w:rsid w:val="008A19F3"/>
    <w:rsid w:val="008A3C7E"/>
    <w:rsid w:val="008A447D"/>
    <w:rsid w:val="008A7235"/>
    <w:rsid w:val="008A76F9"/>
    <w:rsid w:val="008B1742"/>
    <w:rsid w:val="008B2FF6"/>
    <w:rsid w:val="008B3835"/>
    <w:rsid w:val="008B5671"/>
    <w:rsid w:val="008B57AD"/>
    <w:rsid w:val="008C0D47"/>
    <w:rsid w:val="008C30AA"/>
    <w:rsid w:val="008C3599"/>
    <w:rsid w:val="008C482D"/>
    <w:rsid w:val="008C6310"/>
    <w:rsid w:val="008D417C"/>
    <w:rsid w:val="008D6356"/>
    <w:rsid w:val="008E7B42"/>
    <w:rsid w:val="008F4105"/>
    <w:rsid w:val="008F6FA6"/>
    <w:rsid w:val="00904FC8"/>
    <w:rsid w:val="009062AC"/>
    <w:rsid w:val="00907058"/>
    <w:rsid w:val="0090747E"/>
    <w:rsid w:val="009078D1"/>
    <w:rsid w:val="00912AA6"/>
    <w:rsid w:val="0092285C"/>
    <w:rsid w:val="00922A0E"/>
    <w:rsid w:val="009236FA"/>
    <w:rsid w:val="00924816"/>
    <w:rsid w:val="00930B24"/>
    <w:rsid w:val="00930E61"/>
    <w:rsid w:val="00931494"/>
    <w:rsid w:val="00937F7A"/>
    <w:rsid w:val="00940731"/>
    <w:rsid w:val="00941637"/>
    <w:rsid w:val="00944557"/>
    <w:rsid w:val="00946800"/>
    <w:rsid w:val="00950955"/>
    <w:rsid w:val="0095138C"/>
    <w:rsid w:val="00955863"/>
    <w:rsid w:val="00956267"/>
    <w:rsid w:val="00957C73"/>
    <w:rsid w:val="00962BF3"/>
    <w:rsid w:val="0096798D"/>
    <w:rsid w:val="00970E98"/>
    <w:rsid w:val="009730DA"/>
    <w:rsid w:val="0097494B"/>
    <w:rsid w:val="0097511E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6117"/>
    <w:rsid w:val="009D69EC"/>
    <w:rsid w:val="009F1C8A"/>
    <w:rsid w:val="009F59D7"/>
    <w:rsid w:val="009F7755"/>
    <w:rsid w:val="00A00224"/>
    <w:rsid w:val="00A0279B"/>
    <w:rsid w:val="00A06116"/>
    <w:rsid w:val="00A22E7D"/>
    <w:rsid w:val="00A26122"/>
    <w:rsid w:val="00A30F8A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3F6C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C7856"/>
    <w:rsid w:val="00AD0740"/>
    <w:rsid w:val="00AD1E5B"/>
    <w:rsid w:val="00AD5082"/>
    <w:rsid w:val="00AD74DC"/>
    <w:rsid w:val="00AE4CE5"/>
    <w:rsid w:val="00AF3B94"/>
    <w:rsid w:val="00AF478D"/>
    <w:rsid w:val="00AF7668"/>
    <w:rsid w:val="00B06B73"/>
    <w:rsid w:val="00B125F0"/>
    <w:rsid w:val="00B21F9C"/>
    <w:rsid w:val="00B27F07"/>
    <w:rsid w:val="00B3164A"/>
    <w:rsid w:val="00B3258F"/>
    <w:rsid w:val="00B36C5A"/>
    <w:rsid w:val="00B37E6B"/>
    <w:rsid w:val="00B426FB"/>
    <w:rsid w:val="00B54BC9"/>
    <w:rsid w:val="00B54D63"/>
    <w:rsid w:val="00B55EBB"/>
    <w:rsid w:val="00B62D3F"/>
    <w:rsid w:val="00B63A5B"/>
    <w:rsid w:val="00B6451B"/>
    <w:rsid w:val="00B6574F"/>
    <w:rsid w:val="00B6663A"/>
    <w:rsid w:val="00B7174E"/>
    <w:rsid w:val="00B775B6"/>
    <w:rsid w:val="00B84157"/>
    <w:rsid w:val="00B9443A"/>
    <w:rsid w:val="00B96551"/>
    <w:rsid w:val="00BA7465"/>
    <w:rsid w:val="00BB0350"/>
    <w:rsid w:val="00BB41FD"/>
    <w:rsid w:val="00BB7AEE"/>
    <w:rsid w:val="00BC17B4"/>
    <w:rsid w:val="00BC283C"/>
    <w:rsid w:val="00BD2B75"/>
    <w:rsid w:val="00BD3EF7"/>
    <w:rsid w:val="00BD442E"/>
    <w:rsid w:val="00BD738C"/>
    <w:rsid w:val="00BE39B8"/>
    <w:rsid w:val="00BE71FF"/>
    <w:rsid w:val="00BF0033"/>
    <w:rsid w:val="00BF44A4"/>
    <w:rsid w:val="00BF69CF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70C25"/>
    <w:rsid w:val="00C8420D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3B09"/>
    <w:rsid w:val="00CF4EF6"/>
    <w:rsid w:val="00D0476C"/>
    <w:rsid w:val="00D065A6"/>
    <w:rsid w:val="00D07447"/>
    <w:rsid w:val="00D1204C"/>
    <w:rsid w:val="00D1695C"/>
    <w:rsid w:val="00D24A5D"/>
    <w:rsid w:val="00D25CD9"/>
    <w:rsid w:val="00D26A08"/>
    <w:rsid w:val="00D270A5"/>
    <w:rsid w:val="00D2756B"/>
    <w:rsid w:val="00D3115C"/>
    <w:rsid w:val="00D31A36"/>
    <w:rsid w:val="00D36D5E"/>
    <w:rsid w:val="00D37FCB"/>
    <w:rsid w:val="00D4023D"/>
    <w:rsid w:val="00D4069A"/>
    <w:rsid w:val="00D54ECC"/>
    <w:rsid w:val="00D57F40"/>
    <w:rsid w:val="00D664C5"/>
    <w:rsid w:val="00D7189D"/>
    <w:rsid w:val="00D730CA"/>
    <w:rsid w:val="00D801DF"/>
    <w:rsid w:val="00D86307"/>
    <w:rsid w:val="00D94F64"/>
    <w:rsid w:val="00D978E4"/>
    <w:rsid w:val="00DA33AC"/>
    <w:rsid w:val="00DA64D0"/>
    <w:rsid w:val="00DA6582"/>
    <w:rsid w:val="00DB0DFE"/>
    <w:rsid w:val="00DB67CB"/>
    <w:rsid w:val="00DC22C2"/>
    <w:rsid w:val="00DC575A"/>
    <w:rsid w:val="00DC5FE1"/>
    <w:rsid w:val="00DC6FFE"/>
    <w:rsid w:val="00DD2B98"/>
    <w:rsid w:val="00DD4754"/>
    <w:rsid w:val="00DD4E86"/>
    <w:rsid w:val="00DD5703"/>
    <w:rsid w:val="00DE03C1"/>
    <w:rsid w:val="00DE18B5"/>
    <w:rsid w:val="00DE1E5A"/>
    <w:rsid w:val="00DF09F4"/>
    <w:rsid w:val="00DF1F90"/>
    <w:rsid w:val="00E02E0B"/>
    <w:rsid w:val="00E04283"/>
    <w:rsid w:val="00E0593E"/>
    <w:rsid w:val="00E208B0"/>
    <w:rsid w:val="00E26720"/>
    <w:rsid w:val="00E36DF7"/>
    <w:rsid w:val="00E41AEE"/>
    <w:rsid w:val="00E4794F"/>
    <w:rsid w:val="00E508A7"/>
    <w:rsid w:val="00E50F28"/>
    <w:rsid w:val="00E57648"/>
    <w:rsid w:val="00E60A44"/>
    <w:rsid w:val="00E61B22"/>
    <w:rsid w:val="00E641BD"/>
    <w:rsid w:val="00E666EA"/>
    <w:rsid w:val="00E74087"/>
    <w:rsid w:val="00E80D72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6A0B"/>
    <w:rsid w:val="00EB6C2F"/>
    <w:rsid w:val="00EC14DF"/>
    <w:rsid w:val="00EC1BB9"/>
    <w:rsid w:val="00ED3416"/>
    <w:rsid w:val="00ED3B32"/>
    <w:rsid w:val="00ED4484"/>
    <w:rsid w:val="00ED6B45"/>
    <w:rsid w:val="00ED7346"/>
    <w:rsid w:val="00ED77F3"/>
    <w:rsid w:val="00EE45D4"/>
    <w:rsid w:val="00EF1410"/>
    <w:rsid w:val="00F05BB5"/>
    <w:rsid w:val="00F07734"/>
    <w:rsid w:val="00F113BF"/>
    <w:rsid w:val="00F20633"/>
    <w:rsid w:val="00F20ED0"/>
    <w:rsid w:val="00F23328"/>
    <w:rsid w:val="00F2337D"/>
    <w:rsid w:val="00F24A37"/>
    <w:rsid w:val="00F25908"/>
    <w:rsid w:val="00F26E37"/>
    <w:rsid w:val="00F32A7C"/>
    <w:rsid w:val="00F34EC4"/>
    <w:rsid w:val="00F374E5"/>
    <w:rsid w:val="00F4271F"/>
    <w:rsid w:val="00F44990"/>
    <w:rsid w:val="00F515E3"/>
    <w:rsid w:val="00F5534E"/>
    <w:rsid w:val="00F6042B"/>
    <w:rsid w:val="00F62A47"/>
    <w:rsid w:val="00F62DCD"/>
    <w:rsid w:val="00F6753B"/>
    <w:rsid w:val="00F72519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092B"/>
    <w:rsid w:val="00FA3223"/>
    <w:rsid w:val="00FA6956"/>
    <w:rsid w:val="00FA6EDB"/>
    <w:rsid w:val="00FB0572"/>
    <w:rsid w:val="00FB05EA"/>
    <w:rsid w:val="00FC6AE0"/>
    <w:rsid w:val="00FD0C4A"/>
    <w:rsid w:val="00FD2680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C5E11"/>
  <w15:docId w15:val="{DCB805FD-CDCF-4517-BAFD-F93BD766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A66032-66B1-4F04-B808-B1035F219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2910</TotalTime>
  <Pages>53</Pages>
  <Words>12298</Words>
  <Characters>70105</Characters>
  <Application>Microsoft Office Word</Application>
  <DocSecurity>0</DocSecurity>
  <Lines>584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82239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Валерия Гордеева</cp:lastModifiedBy>
  <cp:revision>26</cp:revision>
  <cp:lastPrinted>2019-07-22T11:48:00Z</cp:lastPrinted>
  <dcterms:created xsi:type="dcterms:W3CDTF">2024-01-28T18:07:00Z</dcterms:created>
  <dcterms:modified xsi:type="dcterms:W3CDTF">2026-09-30T21:23:00Z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