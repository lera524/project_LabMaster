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ВятГУ</w:t>
      </w:r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E554BBF" w14:textId="77650F8F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</w:t>
      </w:r>
      <w:r w:rsidR="00BB53DA">
        <w:rPr>
          <w:rFonts w:eastAsia="Times New Roman" w:cs="Times New Roman"/>
          <w:b/>
          <w:bCs/>
          <w:color w:val="000000" w:themeColor="text1"/>
          <w:sz w:val="28"/>
          <w:szCs w:val="28"/>
        </w:rPr>
        <w:t>редварительный</w:t>
      </w: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анализ продукта</w:t>
      </w:r>
    </w:p>
    <w:p w14:paraId="091869AE" w14:textId="5B333019" w:rsidR="00CD462B" w:rsidRDefault="009C6C10" w:rsidP="009C6C1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«Визуализация химических реакций»</w:t>
      </w: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C9D01DE" w14:textId="77777777" w:rsidR="004778EB" w:rsidRPr="00AD686B" w:rsidRDefault="004778E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3686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C601BBA" w14:textId="7BECC816" w:rsidR="00CD462B" w:rsidRPr="00AD686B" w:rsidRDefault="00BB53DA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Гордеева В. Д,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4778EB">
      <w:pPr>
        <w:pBdr>
          <w:top w:val="nil"/>
          <w:left w:val="nil"/>
          <w:bottom w:val="nil"/>
          <w:right w:val="nil"/>
          <w:between w:val="nil"/>
        </w:pBdr>
        <w:ind w:left="6663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Долженкова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287FB47" w14:textId="0C225A84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1CF729D6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D3098F" w14:textId="7FEF660C" w:rsidR="00CD462B" w:rsidRDefault="00DC3ACD" w:rsidP="00DC3ACD">
      <w:pPr>
        <w:pStyle w:val="1"/>
      </w:pPr>
      <w:r>
        <w:lastRenderedPageBreak/>
        <w:t>Бизнес-проблема</w:t>
      </w:r>
    </w:p>
    <w:p w14:paraId="2DCE10FF" w14:textId="4B94CCD1" w:rsidR="00C56062" w:rsidRDefault="00C56062" w:rsidP="00C56062">
      <w:r>
        <w:t>Проведение лабораторных работ по химии в школах и вузах сопряжено с высокими затратами на оборудование и реактивы, рисками травматизма и отравления, а также ограниченным временем на подготовку и проведение экспериментов. При дистанционном обучении практическая часть предмета становится практически недоступной. Существующие химические симуляторы либо слишком упрощены и не отражают реальных химических процессов, либо сложны для преподавателя в настройке и контроле работы учеников.</w:t>
      </w:r>
    </w:p>
    <w:p w14:paraId="13A22823" w14:textId="556EE066" w:rsidR="00DC3ACD" w:rsidRDefault="00C56062" w:rsidP="00C56062">
      <w:r>
        <w:t>Особенно остро проблема проявляется при необходимости индивидуальной работы каждого ученика: при ограниченном количестве лабораторных комплектов часть учащихся наблюдает за экспериментом со стороны, не получая практического опыта. Преподаватель при этом не имеет возможности оперативно оценить понимание материала каждым учеником в реальном времени.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6326B5EC" w14:textId="77777777" w:rsidR="00F31D14" w:rsidRPr="00F31D14" w:rsidRDefault="00F31D14" w:rsidP="00F31D14">
      <w:r w:rsidRPr="00F31D14">
        <w:t>Целью системы является создание интерактивной образовательной платформы для проведения виртуальных лабораторных работ по химии в режиме реального времени с участием преподавателя и учеников.</w:t>
      </w:r>
    </w:p>
    <w:p w14:paraId="5F1E192A" w14:textId="77777777" w:rsidR="00F31D14" w:rsidRPr="00F31D14" w:rsidRDefault="00F31D14" w:rsidP="00F31D14">
      <w:r w:rsidRPr="00F31D14">
        <w:t>Конкретные измеримые результаты, к которым система должна привести:</w:t>
      </w:r>
    </w:p>
    <w:p w14:paraId="20B858D2" w14:textId="77777777" w:rsidR="00F31D14" w:rsidRPr="00F31D14" w:rsidRDefault="00F31D14" w:rsidP="00EF0C54">
      <w:pPr>
        <w:pStyle w:val="a0"/>
        <w:numPr>
          <w:ilvl w:val="0"/>
          <w:numId w:val="6"/>
        </w:numPr>
        <w:ind w:left="0" w:firstLine="709"/>
      </w:pPr>
      <w:r w:rsidRPr="00F31D14">
        <w:t>повышение доступности практических занятий по химии за счёт проведения лабораторных работ в виртуальной среде без использования реальных реактивов и оборудования;</w:t>
      </w:r>
    </w:p>
    <w:p w14:paraId="5B342DBB" w14:textId="77777777" w:rsidR="00F31D14" w:rsidRPr="00F31D14" w:rsidRDefault="00F31D14" w:rsidP="00EF0C54">
      <w:pPr>
        <w:pStyle w:val="a0"/>
        <w:numPr>
          <w:ilvl w:val="0"/>
          <w:numId w:val="6"/>
        </w:numPr>
        <w:ind w:left="0" w:firstLine="709"/>
      </w:pPr>
      <w:r w:rsidRPr="00F31D14">
        <w:t>сокращение времени проверки результатов лабораторных работ преподавателем за счёт автоматической проверки ответов учеников;</w:t>
      </w:r>
    </w:p>
    <w:p w14:paraId="7BCB36AC" w14:textId="77777777" w:rsidR="00F31D14" w:rsidRPr="00F31D14" w:rsidRDefault="00F31D14" w:rsidP="00EF0C54">
      <w:pPr>
        <w:pStyle w:val="a0"/>
        <w:numPr>
          <w:ilvl w:val="0"/>
          <w:numId w:val="6"/>
        </w:numPr>
        <w:ind w:left="0" w:firstLine="709"/>
      </w:pPr>
      <w:r w:rsidRPr="00F31D14">
        <w:t>обеспечение индивидуального подхода к каждому ученику через адаптивные задания от ИИ-тьютора в автономном режиме;</w:t>
      </w:r>
    </w:p>
    <w:p w14:paraId="3DFD5939" w14:textId="77777777" w:rsidR="00F31D14" w:rsidRPr="00F31D14" w:rsidRDefault="00F31D14" w:rsidP="00EF0C54">
      <w:pPr>
        <w:pStyle w:val="a0"/>
        <w:numPr>
          <w:ilvl w:val="0"/>
          <w:numId w:val="6"/>
        </w:numPr>
        <w:ind w:left="0" w:firstLine="709"/>
      </w:pPr>
      <w:r w:rsidRPr="00F31D14">
        <w:t>повышение безопасности образовательного процесса за счёт исключения контакта с опасными химическими веществами;</w:t>
      </w:r>
    </w:p>
    <w:p w14:paraId="3B54B98C" w14:textId="77777777" w:rsidR="00F31D14" w:rsidRPr="00F31D14" w:rsidRDefault="00F31D14" w:rsidP="00EF0C54">
      <w:pPr>
        <w:pStyle w:val="a0"/>
        <w:numPr>
          <w:ilvl w:val="0"/>
          <w:numId w:val="6"/>
        </w:numPr>
        <w:ind w:left="0" w:firstLine="709"/>
      </w:pPr>
      <w:r w:rsidRPr="00F31D14">
        <w:t>снижение затрат учебного заведения на закупку и обновление лабораторного оборудования и реактивов.</w:t>
      </w:r>
    </w:p>
    <w:p w14:paraId="64691F78" w14:textId="0A1FD67D" w:rsidR="00DC3ACD" w:rsidRDefault="00DC3ACD" w:rsidP="00F31D14">
      <w:pPr>
        <w:pStyle w:val="a0"/>
        <w:numPr>
          <w:ilvl w:val="0"/>
          <w:numId w:val="0"/>
        </w:numPr>
        <w:ind w:left="851"/>
      </w:pP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0FC2C095" w14:textId="77777777" w:rsidR="005F35C3" w:rsidRPr="005F35C3" w:rsidRDefault="005F35C3" w:rsidP="005F35C3">
      <w:pPr>
        <w:pStyle w:val="a0"/>
      </w:pPr>
      <w:r w:rsidRPr="005F35C3">
        <w:t>Преподаватель химии</w:t>
      </w:r>
    </w:p>
    <w:p w14:paraId="3D62D804" w14:textId="77777777" w:rsidR="005F35C3" w:rsidRPr="005F35C3" w:rsidRDefault="005F35C3" w:rsidP="005F35C3">
      <w:pPr>
        <w:pStyle w:val="vguList2"/>
      </w:pPr>
      <w:r w:rsidRPr="005F35C3">
        <w:t>Проводит занятия, выдаёт реагенты ученикам, формулирует задания, контролирует ход выполнения и оценивает результаты. Пользовательские истории:</w:t>
      </w:r>
    </w:p>
    <w:p w14:paraId="1405DAA9" w14:textId="77777777" w:rsidR="005F35C3" w:rsidRPr="005F35C3" w:rsidRDefault="005F35C3" w:rsidP="005F35C3">
      <w:pPr>
        <w:pStyle w:val="vguList3"/>
      </w:pPr>
      <w:r w:rsidRPr="005F35C3">
        <w:t>выбрать тему занятия и автоматически получить набор рекомендованных реагентов и оборудования для экономии времени на подготовку;</w:t>
      </w:r>
    </w:p>
    <w:p w14:paraId="3FA24AA1" w14:textId="77777777" w:rsidR="005F35C3" w:rsidRPr="005F35C3" w:rsidRDefault="005F35C3" w:rsidP="005F35C3">
      <w:pPr>
        <w:pStyle w:val="vguList3"/>
      </w:pPr>
      <w:r w:rsidRPr="005F35C3">
        <w:t>перетащить реагенты из общей библиотеки в зону «Доступно ученикам», чтобы контролировать, что именно видят учащиеся;</w:t>
      </w:r>
    </w:p>
    <w:p w14:paraId="5015D608" w14:textId="77777777" w:rsidR="005F35C3" w:rsidRPr="005F35C3" w:rsidRDefault="005F35C3" w:rsidP="005F35C3">
      <w:pPr>
        <w:pStyle w:val="vguList3"/>
      </w:pPr>
      <w:r w:rsidRPr="005F35C3">
        <w:t>написать задание в текстовом поле и отправить его всем ученикам одновременно, чтобы все видели единую инструкцию;</w:t>
      </w:r>
    </w:p>
    <w:p w14:paraId="70C0DF0C" w14:textId="77777777" w:rsidR="005F35C3" w:rsidRPr="005F35C3" w:rsidRDefault="005F35C3" w:rsidP="005F35C3">
      <w:pPr>
        <w:pStyle w:val="vguList3"/>
      </w:pPr>
      <w:r w:rsidRPr="005F35C3">
        <w:t>видеть в реальном времени статус каждого ученика (выполняет / сдал / ошибка), чтобы оценивать общий прогресс группы;</w:t>
      </w:r>
    </w:p>
    <w:p w14:paraId="3239D003" w14:textId="77777777" w:rsidR="005F35C3" w:rsidRPr="005F35C3" w:rsidRDefault="005F35C3" w:rsidP="005F35C3">
      <w:pPr>
        <w:pStyle w:val="vguList3"/>
      </w:pPr>
      <w:r w:rsidRPr="005F35C3">
        <w:t>получать уведомление об ошибке ученика с возможностью дать персональную подсказку в чате для индивидуальной помощи;</w:t>
      </w:r>
    </w:p>
    <w:p w14:paraId="6EEDD848" w14:textId="77777777" w:rsidR="005F35C3" w:rsidRPr="005F35C3" w:rsidRDefault="005F35C3" w:rsidP="005F35C3">
      <w:pPr>
        <w:pStyle w:val="vguList3"/>
      </w:pPr>
      <w:r w:rsidRPr="005F35C3">
        <w:t>просматривать историю всех занятий и успеваемость каждого ученика для отслеживания динамики обучения;</w:t>
      </w:r>
    </w:p>
    <w:p w14:paraId="358F3027" w14:textId="77777777" w:rsidR="005F35C3" w:rsidRPr="005F35C3" w:rsidRDefault="005F35C3" w:rsidP="005F35C3">
      <w:pPr>
        <w:pStyle w:val="vguList3"/>
      </w:pPr>
      <w:r w:rsidRPr="005F35C3">
        <w:t>сгенерировать отчёт о занятии (кто выполнил, кто ошибся, средний балл) в один клик для предоставления данных администрации.</w:t>
      </w:r>
    </w:p>
    <w:p w14:paraId="51371485" w14:textId="77777777" w:rsidR="005F35C3" w:rsidRPr="005F35C3" w:rsidRDefault="005F35C3" w:rsidP="005F35C3">
      <w:pPr>
        <w:pStyle w:val="a0"/>
      </w:pPr>
      <w:r w:rsidRPr="005F35C3">
        <w:t>Ученик</w:t>
      </w:r>
    </w:p>
    <w:p w14:paraId="491B0FAD" w14:textId="77777777" w:rsidR="005F35C3" w:rsidRPr="005F35C3" w:rsidRDefault="005F35C3" w:rsidP="005F35C3">
      <w:pPr>
        <w:pStyle w:val="vguList2"/>
      </w:pPr>
      <w:r w:rsidRPr="005F35C3">
        <w:t>Выполняет лабораторные работы, усваивает учебный материал, получает практические навыки в безопасной среде. Пользовательские истории:</w:t>
      </w:r>
    </w:p>
    <w:p w14:paraId="2E354620" w14:textId="77777777" w:rsidR="005F35C3" w:rsidRPr="005F35C3" w:rsidRDefault="005F35C3" w:rsidP="005F35C3">
      <w:pPr>
        <w:pStyle w:val="vguList3"/>
      </w:pPr>
      <w:r w:rsidRPr="005F35C3">
        <w:t>видеть на своём экране только те реагенты, которые выдал преподаватель, чтобы не отвлекаться на лишнее;</w:t>
      </w:r>
    </w:p>
    <w:p w14:paraId="4CD01124" w14:textId="77777777" w:rsidR="005F35C3" w:rsidRPr="005F35C3" w:rsidRDefault="005F35C3" w:rsidP="005F35C3">
      <w:pPr>
        <w:pStyle w:val="vguList3"/>
      </w:pPr>
      <w:r w:rsidRPr="005F35C3">
        <w:t>получать чёткую формулировку задания и понимать, что именно от него требуется, чтобы не тратить время на догадки;</w:t>
      </w:r>
    </w:p>
    <w:p w14:paraId="652E71E9" w14:textId="77777777" w:rsidR="005F35C3" w:rsidRPr="005F35C3" w:rsidRDefault="005F35C3" w:rsidP="005F35C3">
      <w:pPr>
        <w:pStyle w:val="vguList3"/>
      </w:pPr>
      <w:r w:rsidRPr="005F35C3">
        <w:t>смешивать вещества виртуально и наблюдать анимированную реакцию (изменение цвета, осадок, газ), чтобы понимать, как это выглядит в реальности;</w:t>
      </w:r>
    </w:p>
    <w:p w14:paraId="41D4DDB2" w14:textId="77777777" w:rsidR="005F35C3" w:rsidRPr="005F35C3" w:rsidRDefault="005F35C3" w:rsidP="005F35C3">
      <w:pPr>
        <w:pStyle w:val="vguList3"/>
      </w:pPr>
      <w:r w:rsidRPr="005F35C3">
        <w:t>ввести свой ответ в специальное поле и нажать «Сдать результат», чтобы получить мгновенную оценку;</w:t>
      </w:r>
    </w:p>
    <w:p w14:paraId="1E49DEA4" w14:textId="77777777" w:rsidR="005F35C3" w:rsidRPr="005F35C3" w:rsidRDefault="005F35C3" w:rsidP="005F35C3">
      <w:pPr>
        <w:pStyle w:val="vguList3"/>
      </w:pPr>
      <w:r w:rsidRPr="005F35C3">
        <w:t>получать понятное объяснение, почему ответ правильный или неправильный, чтобы учиться на своих ошибках;</w:t>
      </w:r>
    </w:p>
    <w:p w14:paraId="12EEFF6A" w14:textId="77777777" w:rsidR="005F35C3" w:rsidRPr="005F35C3" w:rsidRDefault="005F35C3" w:rsidP="005F35C3">
      <w:pPr>
        <w:pStyle w:val="vguList3"/>
      </w:pPr>
      <w:r w:rsidRPr="005F35C3">
        <w:t>запросить подсказку у преподавателя, если он не уверен в своих действиях;</w:t>
      </w:r>
    </w:p>
    <w:p w14:paraId="75C94412" w14:textId="77777777" w:rsidR="005F35C3" w:rsidRPr="005F35C3" w:rsidRDefault="005F35C3" w:rsidP="005F35C3">
      <w:pPr>
        <w:pStyle w:val="vguList3"/>
      </w:pPr>
      <w:r w:rsidRPr="005F35C3">
        <w:lastRenderedPageBreak/>
        <w:t>видеть свою успеваемость и прогресс в личном кабинете, чтобы понимать, над чем нужно работать дополнительно.</w:t>
      </w:r>
    </w:p>
    <w:p w14:paraId="45455A14" w14:textId="77777777" w:rsidR="005F35C3" w:rsidRPr="005F35C3" w:rsidRDefault="005F35C3" w:rsidP="005F35C3">
      <w:pPr>
        <w:pStyle w:val="a0"/>
      </w:pPr>
      <w:r w:rsidRPr="005F35C3">
        <w:t>Администрация учебного заведения</w:t>
      </w:r>
    </w:p>
    <w:p w14:paraId="109D8EB4" w14:textId="77777777" w:rsidR="005F35C3" w:rsidRPr="005F35C3" w:rsidRDefault="005F35C3" w:rsidP="005F35C3">
      <w:pPr>
        <w:pStyle w:val="vguList2"/>
      </w:pPr>
      <w:r w:rsidRPr="005F35C3">
        <w:t>Принимает решения о внедрении системы, контролирует эффективность использования, управляет учётными записями. Пользовательские истории:</w:t>
      </w:r>
    </w:p>
    <w:p w14:paraId="07785647" w14:textId="77777777" w:rsidR="005F35C3" w:rsidRPr="005F35C3" w:rsidRDefault="005F35C3" w:rsidP="005F35C3">
      <w:pPr>
        <w:pStyle w:val="vguList3"/>
      </w:pPr>
      <w:r w:rsidRPr="005F35C3">
        <w:t>видеть статистику использования платформы по классам и учителям для оценки эффективности внедрения;</w:t>
      </w:r>
    </w:p>
    <w:p w14:paraId="2E928ED4" w14:textId="77777777" w:rsidR="005F35C3" w:rsidRPr="005F35C3" w:rsidRDefault="005F35C3" w:rsidP="005F35C3">
      <w:pPr>
        <w:pStyle w:val="vguList3"/>
      </w:pPr>
      <w:r w:rsidRPr="005F35C3">
        <w:t>управлять учётными записями преподавателей и учеников (добавление, блокировка, восстановление);</w:t>
      </w:r>
    </w:p>
    <w:p w14:paraId="477E14DC" w14:textId="77777777" w:rsidR="005F35C3" w:rsidRPr="005F35C3" w:rsidRDefault="005F35C3" w:rsidP="005F35C3">
      <w:pPr>
        <w:pStyle w:val="vguList3"/>
      </w:pPr>
      <w:r w:rsidRPr="005F35C3">
        <w:t>интегрировать систему с электронным журналом для автоматического переноса оценок;</w:t>
      </w:r>
    </w:p>
    <w:p w14:paraId="4AF31E74" w14:textId="77777777" w:rsidR="005F35C3" w:rsidRPr="005F35C3" w:rsidRDefault="005F35C3" w:rsidP="005F35C3">
      <w:pPr>
        <w:pStyle w:val="vguList3"/>
      </w:pPr>
      <w:r w:rsidRPr="005F35C3">
        <w:t>получать ежемесячный отчёт об активности и успеваемости для отчётности перед учредителями;</w:t>
      </w:r>
    </w:p>
    <w:p w14:paraId="6BE41C82" w14:textId="77777777" w:rsidR="005F35C3" w:rsidRPr="005F35C3" w:rsidRDefault="005F35C3" w:rsidP="005F35C3">
      <w:pPr>
        <w:pStyle w:val="vguList3"/>
      </w:pPr>
      <w:r w:rsidRPr="005F35C3">
        <w:t>быть уверенным в защите всех личных данных учеников в соответствии с законодательством.</w:t>
      </w:r>
    </w:p>
    <w:p w14:paraId="2926954C" w14:textId="77777777" w:rsidR="005F35C3" w:rsidRPr="005F35C3" w:rsidRDefault="005F35C3" w:rsidP="005F35C3">
      <w:pPr>
        <w:pStyle w:val="a0"/>
      </w:pPr>
      <w:r w:rsidRPr="005F35C3">
        <w:t>Родители</w:t>
      </w:r>
    </w:p>
    <w:p w14:paraId="483A5801" w14:textId="77777777" w:rsidR="005F35C3" w:rsidRPr="005F35C3" w:rsidRDefault="005F35C3" w:rsidP="005F35C3">
      <w:pPr>
        <w:pStyle w:val="vguList2"/>
      </w:pPr>
      <w:r w:rsidRPr="005F35C3">
        <w:t>Следят за успеваемостью и безопасностью обучения своих детей. Пользовательские истории:</w:t>
      </w:r>
    </w:p>
    <w:p w14:paraId="014EFE93" w14:textId="77777777" w:rsidR="005F35C3" w:rsidRPr="005F35C3" w:rsidRDefault="005F35C3" w:rsidP="005F35C3">
      <w:pPr>
        <w:pStyle w:val="vguList3"/>
      </w:pPr>
      <w:r w:rsidRPr="005F35C3">
        <w:t>видеть еженедельный отчёт об успеваемости ребёнка в мобильном приложении;</w:t>
      </w:r>
    </w:p>
    <w:p w14:paraId="4E890992" w14:textId="77777777" w:rsidR="005F35C3" w:rsidRPr="005F35C3" w:rsidRDefault="005F35C3" w:rsidP="005F35C3">
      <w:pPr>
        <w:pStyle w:val="vguList3"/>
      </w:pPr>
      <w:r w:rsidRPr="005F35C3">
        <w:t>быть уверенным, что система не содержит рискованного контента и опасных сценариев.</w:t>
      </w:r>
    </w:p>
    <w:p w14:paraId="7A40FA68" w14:textId="77777777" w:rsidR="005F35C3" w:rsidRPr="005F35C3" w:rsidRDefault="005F35C3" w:rsidP="005F35C3">
      <w:pPr>
        <w:pStyle w:val="a0"/>
      </w:pPr>
      <w:r w:rsidRPr="005F35C3">
        <w:t>ИТ-администратор школы</w:t>
      </w:r>
    </w:p>
    <w:p w14:paraId="29D36151" w14:textId="77777777" w:rsidR="005F35C3" w:rsidRPr="005F35C3" w:rsidRDefault="005F35C3" w:rsidP="005F35C3">
      <w:pPr>
        <w:pStyle w:val="vguList2"/>
      </w:pPr>
      <w:r w:rsidRPr="005F35C3">
        <w:t>Обеспечивает техническую эксплуатацию системы, управляет доступом и решает возникающие проблемы. Пользовательские истории:</w:t>
      </w:r>
    </w:p>
    <w:p w14:paraId="2D492BE1" w14:textId="77777777" w:rsidR="005F35C3" w:rsidRPr="005F35C3" w:rsidRDefault="005F35C3" w:rsidP="005F35C3">
      <w:pPr>
        <w:pStyle w:val="vguList3"/>
      </w:pPr>
      <w:r w:rsidRPr="005F35C3">
        <w:t>иметь веб-интерфейс для управления пользователями и их правами доступа;</w:t>
      </w:r>
    </w:p>
    <w:p w14:paraId="6B252D34" w14:textId="77777777" w:rsidR="005F35C3" w:rsidRPr="005F35C3" w:rsidRDefault="005F35C3" w:rsidP="005F35C3">
      <w:pPr>
        <w:pStyle w:val="vguList3"/>
      </w:pPr>
      <w:r w:rsidRPr="005F35C3">
        <w:t>настроить автоматическое резервное копирование данных (ежедневно) и быстрое восстановление;</w:t>
      </w:r>
    </w:p>
    <w:p w14:paraId="0C441543" w14:textId="77777777" w:rsidR="005F35C3" w:rsidRPr="005F35C3" w:rsidRDefault="005F35C3" w:rsidP="005F35C3">
      <w:pPr>
        <w:pStyle w:val="vguList3"/>
      </w:pPr>
      <w:r w:rsidRPr="005F35C3">
        <w:t>видеть дашборд здоровья системы (нагрузка, ошибки, время отклика) в реальном времени.</w:t>
      </w:r>
    </w:p>
    <w:p w14:paraId="52EA88A2" w14:textId="652FB078" w:rsidR="00FE1E46" w:rsidRDefault="00FE1E46" w:rsidP="005F35C3">
      <w:pPr>
        <w:pStyle w:val="a0"/>
        <w:numPr>
          <w:ilvl w:val="0"/>
          <w:numId w:val="0"/>
        </w:numPr>
        <w:ind w:left="851"/>
      </w:pPr>
    </w:p>
    <w:p w14:paraId="2C4FDF23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02BCBBEA" w14:textId="608FDE3E" w:rsidR="004636B9" w:rsidRDefault="004636B9" w:rsidP="004636B9">
      <w:r>
        <w:t>Ключевое архитектурное ограничение: система является образовательной платформой и не заменяет реальные лабораторные работы, а дополняет их. Система не генерирует официальные сертификаты об образовании и не подменяет преподавателя в принятии итоговых решений об оценке.</w:t>
      </w:r>
    </w:p>
    <w:p w14:paraId="67D18701" w14:textId="77777777" w:rsidR="004636B9" w:rsidRDefault="004636B9" w:rsidP="004636B9">
      <w:r>
        <w:t>В таблице 1 представлены границы системы.</w:t>
      </w:r>
    </w:p>
    <w:p w14:paraId="2906D61D" w14:textId="0A4DDADA" w:rsidR="00FE1E46" w:rsidRDefault="00FE1E46" w:rsidP="007A5259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37"/>
        <w:gridCol w:w="4018"/>
      </w:tblGrid>
      <w:tr w:rsidR="007A5259" w:rsidRPr="007A5259" w14:paraId="1B4862D0" w14:textId="77777777" w:rsidTr="007A5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337" w:type="dxa"/>
            <w:noWrap/>
            <w:hideMark/>
          </w:tcPr>
          <w:p w14:paraId="61CAF1D7" w14:textId="77777777" w:rsidR="007A5259" w:rsidRPr="007A5259" w:rsidRDefault="007A5259" w:rsidP="007A5259">
            <w:pPr>
              <w:pStyle w:val="vgutTableText"/>
            </w:pPr>
            <w:r w:rsidRPr="007A5259">
              <w:t>Входит в систему</w:t>
            </w:r>
          </w:p>
        </w:tc>
        <w:tc>
          <w:tcPr>
            <w:tcW w:w="4018" w:type="dxa"/>
            <w:noWrap/>
            <w:hideMark/>
          </w:tcPr>
          <w:p w14:paraId="41ACBFD7" w14:textId="77777777" w:rsidR="007A5259" w:rsidRPr="007A5259" w:rsidRDefault="007A5259" w:rsidP="007A5259">
            <w:pPr>
              <w:pStyle w:val="vgutTableText"/>
            </w:pPr>
            <w:r w:rsidRPr="007A5259">
              <w:t>Остаётся во внешней среде</w:t>
            </w:r>
          </w:p>
        </w:tc>
      </w:tr>
      <w:tr w:rsidR="007A5259" w:rsidRPr="007A5259" w14:paraId="1746C343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430398E2" w14:textId="77777777" w:rsidR="007A5259" w:rsidRPr="007A5259" w:rsidRDefault="007A5259" w:rsidP="007A5259">
            <w:pPr>
              <w:pStyle w:val="vgutTableText"/>
            </w:pPr>
            <w:r w:rsidRPr="007A5259">
              <w:t>1) Регистрация и аутентификация пользователей (преподавателей, учеников, администраторов)</w:t>
            </w:r>
          </w:p>
        </w:tc>
        <w:tc>
          <w:tcPr>
            <w:tcW w:w="4018" w:type="dxa"/>
            <w:noWrap/>
            <w:hideMark/>
          </w:tcPr>
          <w:p w14:paraId="7C0CEF56" w14:textId="77777777" w:rsidR="007A5259" w:rsidRPr="007A5259" w:rsidRDefault="007A5259" w:rsidP="007A5259">
            <w:pPr>
              <w:pStyle w:val="vgutTableText"/>
            </w:pPr>
            <w:r w:rsidRPr="007A5259">
              <w:t>1) Физическое лабораторное оборудование и реальные реактивы</w:t>
            </w:r>
          </w:p>
        </w:tc>
      </w:tr>
      <w:tr w:rsidR="007A5259" w:rsidRPr="007A5259" w14:paraId="51944248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10BD8F20" w14:textId="77777777" w:rsidR="007A5259" w:rsidRPr="007A5259" w:rsidRDefault="007A5259" w:rsidP="007A5259">
            <w:pPr>
              <w:pStyle w:val="vgutTableText"/>
            </w:pPr>
            <w:r w:rsidRPr="007A5259">
              <w:t>2) Создание и хранение занятий (сценариев лабораторных работ)</w:t>
            </w:r>
          </w:p>
        </w:tc>
        <w:tc>
          <w:tcPr>
            <w:tcW w:w="4018" w:type="dxa"/>
            <w:noWrap/>
            <w:hideMark/>
          </w:tcPr>
          <w:p w14:paraId="5328716D" w14:textId="77777777" w:rsidR="007A5259" w:rsidRPr="007A5259" w:rsidRDefault="007A5259" w:rsidP="007A5259">
            <w:pPr>
              <w:pStyle w:val="vgutTableText"/>
            </w:pPr>
            <w:r w:rsidRPr="007A5259">
              <w:t>2) Видеосвязь между преподавателем и учениками (Zoom, Skype)</w:t>
            </w:r>
          </w:p>
        </w:tc>
      </w:tr>
      <w:tr w:rsidR="007A5259" w:rsidRPr="007A5259" w14:paraId="4EDA599A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3FBF9C46" w14:textId="77777777" w:rsidR="007A5259" w:rsidRPr="007A5259" w:rsidRDefault="007A5259" w:rsidP="007A5259">
            <w:pPr>
              <w:pStyle w:val="vgutTableText"/>
            </w:pPr>
            <w:r w:rsidRPr="007A5259">
              <w:t>3) Каталог химических веществ, оборудования и реакций</w:t>
            </w:r>
          </w:p>
        </w:tc>
        <w:tc>
          <w:tcPr>
            <w:tcW w:w="4018" w:type="dxa"/>
            <w:noWrap/>
            <w:hideMark/>
          </w:tcPr>
          <w:p w14:paraId="34DAF449" w14:textId="77777777" w:rsidR="007A5259" w:rsidRPr="007A5259" w:rsidRDefault="007A5259" w:rsidP="007A5259">
            <w:pPr>
              <w:pStyle w:val="vgutTableText"/>
            </w:pPr>
            <w:r w:rsidRPr="007A5259">
              <w:t>3) Печатные учебники и методические пособия</w:t>
            </w:r>
          </w:p>
        </w:tc>
      </w:tr>
      <w:tr w:rsidR="007A5259" w:rsidRPr="007A5259" w14:paraId="3AEA7B3B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9AC54EB" w14:textId="77777777" w:rsidR="007A5259" w:rsidRPr="007A5259" w:rsidRDefault="007A5259" w:rsidP="007A5259">
            <w:pPr>
              <w:pStyle w:val="vgutTableText"/>
            </w:pPr>
            <w:r w:rsidRPr="007A5259">
              <w:t>4) Выдача реагентов преподавателем ученикам (ограничение видимости)</w:t>
            </w:r>
          </w:p>
        </w:tc>
        <w:tc>
          <w:tcPr>
            <w:tcW w:w="4018" w:type="dxa"/>
            <w:noWrap/>
            <w:hideMark/>
          </w:tcPr>
          <w:p w14:paraId="53428B65" w14:textId="77777777" w:rsidR="007A5259" w:rsidRPr="007A5259" w:rsidRDefault="007A5259" w:rsidP="007A5259">
            <w:pPr>
              <w:pStyle w:val="vgutTableText"/>
            </w:pPr>
            <w:r w:rsidRPr="007A5259">
              <w:t>4) Система оценивания в электронном журнале (внешняя интеграция)</w:t>
            </w:r>
          </w:p>
        </w:tc>
      </w:tr>
      <w:tr w:rsidR="007A5259" w:rsidRPr="007A5259" w14:paraId="512AA472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50866298" w14:textId="77777777" w:rsidR="007A5259" w:rsidRPr="007A5259" w:rsidRDefault="007A5259" w:rsidP="007A5259">
            <w:pPr>
              <w:pStyle w:val="vgutTableText"/>
            </w:pPr>
            <w:r w:rsidRPr="007A5259">
              <w:t>5) Отображение задания на рабочем поле ученика</w:t>
            </w:r>
          </w:p>
        </w:tc>
        <w:tc>
          <w:tcPr>
            <w:tcW w:w="4018" w:type="dxa"/>
            <w:noWrap/>
            <w:hideMark/>
          </w:tcPr>
          <w:p w14:paraId="4E814B18" w14:textId="77777777" w:rsidR="007A5259" w:rsidRPr="007A5259" w:rsidRDefault="007A5259" w:rsidP="007A5259">
            <w:pPr>
              <w:pStyle w:val="vgutTableText"/>
            </w:pPr>
            <w:r w:rsidRPr="007A5259">
              <w:t>5) Закупка реальных реактивов и оборудования</w:t>
            </w:r>
          </w:p>
        </w:tc>
      </w:tr>
      <w:tr w:rsidR="007A5259" w:rsidRPr="007A5259" w14:paraId="126C9810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F38340" w14:textId="77777777" w:rsidR="007A5259" w:rsidRPr="007A5259" w:rsidRDefault="007A5259" w:rsidP="007A5259">
            <w:pPr>
              <w:pStyle w:val="vgutTableText"/>
            </w:pPr>
            <w:r w:rsidRPr="007A5259">
              <w:t>6) Симуляция химических реакций с визуализацией (цвет, осадок, газ)</w:t>
            </w:r>
          </w:p>
        </w:tc>
        <w:tc>
          <w:tcPr>
            <w:tcW w:w="4018" w:type="dxa"/>
            <w:noWrap/>
            <w:hideMark/>
          </w:tcPr>
          <w:p w14:paraId="77FF2648" w14:textId="77777777" w:rsidR="007A5259" w:rsidRPr="007A5259" w:rsidRDefault="007A5259" w:rsidP="007A5259">
            <w:pPr>
              <w:pStyle w:val="vgutTableText"/>
            </w:pPr>
            <w:r w:rsidRPr="007A5259">
              <w:t>6) Генерация официальных сертификатов и документов об образовании</w:t>
            </w:r>
          </w:p>
        </w:tc>
      </w:tr>
      <w:tr w:rsidR="007A5259" w:rsidRPr="007A5259" w14:paraId="4E3D3EA0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1253AF" w14:textId="77777777" w:rsidR="007A5259" w:rsidRPr="007A5259" w:rsidRDefault="007A5259" w:rsidP="007A5259">
            <w:pPr>
              <w:pStyle w:val="vgutTableText"/>
            </w:pPr>
            <w:r w:rsidRPr="007A5259">
              <w:t>7) Проверка ответов учеников (по эталону или через ИИ)</w:t>
            </w:r>
          </w:p>
        </w:tc>
        <w:tc>
          <w:tcPr>
            <w:tcW w:w="4018" w:type="dxa"/>
            <w:noWrap/>
            <w:hideMark/>
          </w:tcPr>
          <w:p w14:paraId="3921516B" w14:textId="77777777" w:rsidR="007A5259" w:rsidRPr="007A5259" w:rsidRDefault="007A5259" w:rsidP="007A5259">
            <w:pPr>
              <w:pStyle w:val="vgutTableText"/>
            </w:pPr>
            <w:r w:rsidRPr="007A5259">
              <w:t>7) Модерация учебного контента на соответствие ФГОС</w:t>
            </w:r>
          </w:p>
        </w:tc>
      </w:tr>
      <w:tr w:rsidR="007A5259" w:rsidRPr="007A5259" w14:paraId="0EB08BED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1E986847" w14:textId="77777777" w:rsidR="007A5259" w:rsidRPr="007A5259" w:rsidRDefault="007A5259" w:rsidP="007A5259">
            <w:pPr>
              <w:pStyle w:val="vgutTableText"/>
            </w:pPr>
            <w:r w:rsidRPr="007A5259">
              <w:t>8) Обратная связь при ошибке (объяснение)</w:t>
            </w:r>
          </w:p>
        </w:tc>
        <w:tc>
          <w:tcPr>
            <w:tcW w:w="4018" w:type="dxa"/>
            <w:noWrap/>
            <w:hideMark/>
          </w:tcPr>
          <w:p w14:paraId="57E531B3" w14:textId="77777777" w:rsidR="007A5259" w:rsidRPr="007A5259" w:rsidRDefault="007A5259" w:rsidP="007A5259">
            <w:pPr>
              <w:pStyle w:val="vgutTableText"/>
            </w:pPr>
            <w:r w:rsidRPr="007A5259">
              <w:t>8) Интеграция с системами видеонаблюдения</w:t>
            </w:r>
          </w:p>
        </w:tc>
      </w:tr>
      <w:tr w:rsidR="007A5259" w:rsidRPr="007A5259" w14:paraId="73A68DCD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5F4CC28" w14:textId="77777777" w:rsidR="007A5259" w:rsidRPr="007A5259" w:rsidRDefault="007A5259" w:rsidP="007A5259">
            <w:pPr>
              <w:pStyle w:val="vgutTableText"/>
            </w:pPr>
            <w:r w:rsidRPr="007A5259">
              <w:t>9) Чат преподаватель-ученик в рамках занятия</w:t>
            </w:r>
          </w:p>
        </w:tc>
        <w:tc>
          <w:tcPr>
            <w:tcW w:w="4018" w:type="dxa"/>
            <w:noWrap/>
            <w:hideMark/>
          </w:tcPr>
          <w:p w14:paraId="3B48D1D4" w14:textId="77777777" w:rsidR="007A5259" w:rsidRPr="007A5259" w:rsidRDefault="007A5259" w:rsidP="007A5259">
            <w:pPr>
              <w:pStyle w:val="vgutTableText"/>
            </w:pPr>
            <w:r w:rsidRPr="007A5259">
              <w:t>9) Обмен сообщениями вне контекста конкретного занятия</w:t>
            </w:r>
          </w:p>
        </w:tc>
      </w:tr>
      <w:tr w:rsidR="007A5259" w:rsidRPr="007A5259" w14:paraId="14F23427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579ADEDE" w14:textId="77777777" w:rsidR="007A5259" w:rsidRPr="007A5259" w:rsidRDefault="007A5259" w:rsidP="007A5259">
            <w:pPr>
              <w:pStyle w:val="vgutTableText"/>
            </w:pPr>
            <w:r w:rsidRPr="007A5259">
              <w:t>10) ИИ-генерация заданий в автономном режиме</w:t>
            </w:r>
          </w:p>
        </w:tc>
        <w:tc>
          <w:tcPr>
            <w:tcW w:w="4018" w:type="dxa"/>
            <w:noWrap/>
            <w:hideMark/>
          </w:tcPr>
          <w:p w14:paraId="6B64CBFA" w14:textId="77777777" w:rsidR="007A5259" w:rsidRPr="007A5259" w:rsidRDefault="007A5259" w:rsidP="007A5259">
            <w:pPr>
              <w:pStyle w:val="vgutTableText"/>
            </w:pPr>
            <w:r w:rsidRPr="007A5259">
              <w:t>10) Бронирование реального лабораторного оборудования</w:t>
            </w:r>
          </w:p>
        </w:tc>
      </w:tr>
      <w:tr w:rsidR="007A5259" w:rsidRPr="007A5259" w14:paraId="5227F86E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AC7793C" w14:textId="77777777" w:rsidR="007A5259" w:rsidRPr="007A5259" w:rsidRDefault="007A5259" w:rsidP="007A5259">
            <w:pPr>
              <w:pStyle w:val="vgutTableText"/>
            </w:pPr>
            <w:r w:rsidRPr="007A5259">
              <w:t>11) Аналитика прогресса ученика (графики, статистика, слабые места)</w:t>
            </w:r>
          </w:p>
        </w:tc>
        <w:tc>
          <w:tcPr>
            <w:tcW w:w="4018" w:type="dxa"/>
            <w:noWrap/>
            <w:hideMark/>
          </w:tcPr>
          <w:p w14:paraId="4182CE0F" w14:textId="77777777" w:rsidR="007A5259" w:rsidRPr="007A5259" w:rsidRDefault="007A5259" w:rsidP="007A5259">
            <w:pPr>
              <w:pStyle w:val="vgutTableText"/>
            </w:pPr>
            <w:r w:rsidRPr="007A5259">
              <w:t>11) Проведение экзаменов и итоговой аттестации</w:t>
            </w:r>
          </w:p>
        </w:tc>
      </w:tr>
      <w:tr w:rsidR="007A5259" w:rsidRPr="007A5259" w14:paraId="6842F0C8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2726BC6" w14:textId="77777777" w:rsidR="007A5259" w:rsidRPr="007A5259" w:rsidRDefault="007A5259" w:rsidP="007A5259">
            <w:pPr>
              <w:pStyle w:val="vgutTableText"/>
            </w:pPr>
            <w:r w:rsidRPr="007A5259">
              <w:t>12) История занятий и успеваемости для преподавателя</w:t>
            </w:r>
          </w:p>
        </w:tc>
        <w:tc>
          <w:tcPr>
            <w:tcW w:w="4018" w:type="dxa"/>
            <w:noWrap/>
            <w:hideMark/>
          </w:tcPr>
          <w:p w14:paraId="5A9D86A3" w14:textId="77777777" w:rsidR="007A5259" w:rsidRPr="007A5259" w:rsidRDefault="007A5259" w:rsidP="007A5259">
            <w:pPr>
              <w:pStyle w:val="vgutTableText"/>
            </w:pPr>
            <w:r w:rsidRPr="007A5259">
              <w:t>12) Создание и ведение школьной программы по химии</w:t>
            </w:r>
          </w:p>
        </w:tc>
      </w:tr>
      <w:tr w:rsidR="007A5259" w:rsidRPr="007A5259" w14:paraId="157B1952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6B1C1321" w14:textId="77777777" w:rsidR="007A5259" w:rsidRPr="007A5259" w:rsidRDefault="007A5259" w:rsidP="007A5259">
            <w:pPr>
              <w:pStyle w:val="vgutTableText"/>
            </w:pPr>
            <w:r w:rsidRPr="007A5259">
              <w:t>13) Генерация отчётов о занятии (PDF/Excel)</w:t>
            </w:r>
          </w:p>
        </w:tc>
        <w:tc>
          <w:tcPr>
            <w:tcW w:w="4018" w:type="dxa"/>
            <w:noWrap/>
            <w:hideMark/>
          </w:tcPr>
          <w:p w14:paraId="2F16B719" w14:textId="77777777" w:rsidR="007A5259" w:rsidRPr="007A5259" w:rsidRDefault="007A5259" w:rsidP="007A5259">
            <w:pPr>
              <w:pStyle w:val="vgutTableText"/>
            </w:pPr>
            <w:r w:rsidRPr="007A5259">
              <w:t>13) Финансовые операции и биллинг</w:t>
            </w:r>
          </w:p>
        </w:tc>
      </w:tr>
      <w:tr w:rsidR="007A5259" w:rsidRPr="007A5259" w14:paraId="521F8DCF" w14:textId="77777777" w:rsidTr="007A5259">
        <w:trPr>
          <w:trHeight w:val="300"/>
        </w:trPr>
        <w:tc>
          <w:tcPr>
            <w:tcW w:w="5337" w:type="dxa"/>
            <w:noWrap/>
            <w:hideMark/>
          </w:tcPr>
          <w:p w14:paraId="2E870D19" w14:textId="77777777" w:rsidR="007A5259" w:rsidRPr="007A5259" w:rsidRDefault="007A5259" w:rsidP="007A5259">
            <w:pPr>
              <w:pStyle w:val="vgutTableText"/>
            </w:pPr>
            <w:r w:rsidRPr="007A5259">
              <w:t>14) Административная панель управления пользователями</w:t>
            </w:r>
          </w:p>
        </w:tc>
        <w:tc>
          <w:tcPr>
            <w:tcW w:w="4018" w:type="dxa"/>
            <w:noWrap/>
            <w:hideMark/>
          </w:tcPr>
          <w:p w14:paraId="0E0E354D" w14:textId="77777777" w:rsidR="007A5259" w:rsidRPr="007A5259" w:rsidRDefault="007A5259" w:rsidP="007A5259">
            <w:pPr>
              <w:pStyle w:val="vgutTableText"/>
            </w:pPr>
            <w:r w:rsidRPr="007A5259">
              <w:t>14) Хостинг и инфраструктура (обеспечивается отдельно)</w:t>
            </w:r>
          </w:p>
        </w:tc>
      </w:tr>
    </w:tbl>
    <w:p w14:paraId="22765DC0" w14:textId="4C0DEFC3" w:rsidR="00FE1E46" w:rsidRDefault="00FE1E46">
      <w:pPr>
        <w:spacing w:before="0" w:after="200" w:line="276" w:lineRule="auto"/>
        <w:ind w:firstLine="0"/>
        <w:contextualSpacing w:val="0"/>
        <w:jc w:val="left"/>
      </w:pPr>
    </w:p>
    <w:p w14:paraId="1B83CA09" w14:textId="26569796" w:rsidR="00FE1E46" w:rsidRDefault="00FE1E46" w:rsidP="00FE1E46">
      <w:pPr>
        <w:pStyle w:val="1"/>
      </w:pPr>
      <w:r>
        <w:lastRenderedPageBreak/>
        <w:t>Необходимые данные</w:t>
      </w:r>
    </w:p>
    <w:p w14:paraId="75C5235B" w14:textId="564D0010" w:rsidR="00B84BEA" w:rsidRPr="00BB1A84" w:rsidRDefault="00BB1A84" w:rsidP="00BB1A84">
      <w:r w:rsidRPr="00BB1A84">
        <w:t>Для работы системы требуются данные, которые вводятся пользователями, поступают от внешних источников или формируются системой в процессе эксплуатации. Подробные источники данных представлены в таблице 2.</w:t>
      </w:r>
    </w:p>
    <w:p w14:paraId="33BF2554" w14:textId="68096555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05"/>
        <w:gridCol w:w="4350"/>
      </w:tblGrid>
      <w:tr w:rsidR="00FD10C5" w:rsidRPr="00FD10C5" w14:paraId="420D2BCE" w14:textId="77777777" w:rsidTr="00FD1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005" w:type="dxa"/>
            <w:noWrap/>
            <w:hideMark/>
          </w:tcPr>
          <w:p w14:paraId="7C9045B7" w14:textId="77777777" w:rsidR="00FD10C5" w:rsidRPr="00FD10C5" w:rsidRDefault="00FD10C5" w:rsidP="00FD10C5">
            <w:pPr>
              <w:pStyle w:val="vgutTableText"/>
            </w:pPr>
            <w:r w:rsidRPr="00FD10C5">
              <w:t>Данные</w:t>
            </w:r>
          </w:p>
        </w:tc>
        <w:tc>
          <w:tcPr>
            <w:tcW w:w="4350" w:type="dxa"/>
            <w:noWrap/>
            <w:hideMark/>
          </w:tcPr>
          <w:p w14:paraId="45CF701F" w14:textId="77777777" w:rsidR="00FD10C5" w:rsidRPr="00FD10C5" w:rsidRDefault="00FD10C5" w:rsidP="00FD10C5">
            <w:pPr>
              <w:pStyle w:val="vgutTableText"/>
            </w:pPr>
            <w:r w:rsidRPr="00FD10C5">
              <w:t>Источник</w:t>
            </w:r>
          </w:p>
        </w:tc>
      </w:tr>
      <w:tr w:rsidR="00FD10C5" w:rsidRPr="00FD10C5" w14:paraId="668BAE2F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0E564FD0" w14:textId="77777777" w:rsidR="00FD10C5" w:rsidRPr="00FD10C5" w:rsidRDefault="00FD10C5" w:rsidP="00FD10C5">
            <w:pPr>
              <w:pStyle w:val="vgutTableText"/>
            </w:pPr>
            <w:r w:rsidRPr="00FD10C5">
              <w:t xml:space="preserve">Учётные данные пользователей (ФИО, </w:t>
            </w:r>
            <w:proofErr w:type="spellStart"/>
            <w:r w:rsidRPr="00FD10C5">
              <w:t>email</w:t>
            </w:r>
            <w:proofErr w:type="spellEnd"/>
            <w:r w:rsidRPr="00FD10C5">
              <w:t xml:space="preserve">, роль, класс/группа, </w:t>
            </w:r>
            <w:proofErr w:type="spellStart"/>
            <w:r w:rsidRPr="00FD10C5">
              <w:t>хеш</w:t>
            </w:r>
            <w:proofErr w:type="spellEnd"/>
            <w:r w:rsidRPr="00FD10C5">
              <w:t xml:space="preserve"> пароля)</w:t>
            </w:r>
          </w:p>
        </w:tc>
        <w:tc>
          <w:tcPr>
            <w:tcW w:w="4350" w:type="dxa"/>
            <w:noWrap/>
            <w:hideMark/>
          </w:tcPr>
          <w:p w14:paraId="2040871A" w14:textId="77777777" w:rsidR="00FD10C5" w:rsidRPr="00FD10C5" w:rsidRDefault="00FD10C5" w:rsidP="00FD10C5">
            <w:pPr>
              <w:pStyle w:val="vgutTableText"/>
            </w:pPr>
            <w:r w:rsidRPr="00FD10C5">
              <w:t>Вводятся при регистрации; хранятся в собственной базе данных</w:t>
            </w:r>
          </w:p>
        </w:tc>
      </w:tr>
      <w:tr w:rsidR="00FD10C5" w:rsidRPr="00FD10C5" w14:paraId="5E52BAFD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17A634B1" w14:textId="77777777" w:rsidR="00FD10C5" w:rsidRPr="00FD10C5" w:rsidRDefault="00FD10C5" w:rsidP="00FD10C5">
            <w:pPr>
              <w:pStyle w:val="vgutTableText"/>
            </w:pPr>
            <w:r w:rsidRPr="00FD10C5">
              <w:t>Каталог химических веществ (название, формула, цвет, свойства, опасность)</w:t>
            </w:r>
          </w:p>
        </w:tc>
        <w:tc>
          <w:tcPr>
            <w:tcW w:w="4350" w:type="dxa"/>
            <w:noWrap/>
            <w:hideMark/>
          </w:tcPr>
          <w:p w14:paraId="5E402831" w14:textId="77777777" w:rsidR="00FD10C5" w:rsidRPr="00FD10C5" w:rsidRDefault="00FD10C5" w:rsidP="00FD10C5">
            <w:pPr>
              <w:pStyle w:val="vgutTableText"/>
            </w:pPr>
            <w:r w:rsidRPr="00FD10C5">
              <w:t>Встроенная база данных, наполняется разработчиками и экспертами-химиками</w:t>
            </w:r>
          </w:p>
        </w:tc>
      </w:tr>
      <w:tr w:rsidR="00FD10C5" w:rsidRPr="00FD10C5" w14:paraId="3C5C9F74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26DC57ED" w14:textId="77777777" w:rsidR="00FD10C5" w:rsidRPr="00FD10C5" w:rsidRDefault="00FD10C5" w:rsidP="00FD10C5">
            <w:pPr>
              <w:pStyle w:val="vgutTableText"/>
            </w:pPr>
            <w:r w:rsidRPr="00FD10C5">
              <w:t>Каталог лабораторного оборудования (название, тип, изображение)</w:t>
            </w:r>
          </w:p>
        </w:tc>
        <w:tc>
          <w:tcPr>
            <w:tcW w:w="4350" w:type="dxa"/>
            <w:noWrap/>
            <w:hideMark/>
          </w:tcPr>
          <w:p w14:paraId="6E25D4AB" w14:textId="77777777" w:rsidR="00FD10C5" w:rsidRPr="00FD10C5" w:rsidRDefault="00FD10C5" w:rsidP="00FD10C5">
            <w:pPr>
              <w:pStyle w:val="vgutTableText"/>
            </w:pPr>
            <w:r w:rsidRPr="00FD10C5">
              <w:t>Встроенная база данных</w:t>
            </w:r>
          </w:p>
        </w:tc>
      </w:tr>
      <w:tr w:rsidR="00FD10C5" w:rsidRPr="00FD10C5" w14:paraId="3EF2BFD3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485DFE61" w14:textId="77777777" w:rsidR="00FD10C5" w:rsidRPr="00FD10C5" w:rsidRDefault="00FD10C5" w:rsidP="00FD10C5">
            <w:pPr>
              <w:pStyle w:val="vgutTableText"/>
            </w:pPr>
            <w:r w:rsidRPr="00FD10C5">
              <w:t>База химических реакций (реагенты, условия, продукты, тип реакции, визуальные эффекты)</w:t>
            </w:r>
          </w:p>
        </w:tc>
        <w:tc>
          <w:tcPr>
            <w:tcW w:w="4350" w:type="dxa"/>
            <w:noWrap/>
            <w:hideMark/>
          </w:tcPr>
          <w:p w14:paraId="58F4B5E4" w14:textId="77777777" w:rsidR="00FD10C5" w:rsidRPr="00FD10C5" w:rsidRDefault="00FD10C5" w:rsidP="00FD10C5">
            <w:pPr>
              <w:pStyle w:val="vgutTableText"/>
            </w:pPr>
            <w:r w:rsidRPr="00FD10C5">
              <w:t>Встроенная база данных + расширение преподавателем</w:t>
            </w:r>
          </w:p>
        </w:tc>
      </w:tr>
      <w:tr w:rsidR="00FD10C5" w:rsidRPr="00FD10C5" w14:paraId="2A09402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01B5CCE2" w14:textId="77777777" w:rsidR="00FD10C5" w:rsidRPr="00FD10C5" w:rsidRDefault="00FD10C5" w:rsidP="00FD10C5">
            <w:pPr>
              <w:pStyle w:val="vgutTableText"/>
            </w:pPr>
            <w:r w:rsidRPr="00FD10C5">
              <w:t>Тема, сценарий и задание занятия</w:t>
            </w:r>
          </w:p>
        </w:tc>
        <w:tc>
          <w:tcPr>
            <w:tcW w:w="4350" w:type="dxa"/>
            <w:noWrap/>
            <w:hideMark/>
          </w:tcPr>
          <w:p w14:paraId="3681BBAA" w14:textId="77777777" w:rsidR="00FD10C5" w:rsidRPr="00FD10C5" w:rsidRDefault="00FD10C5" w:rsidP="00FD10C5">
            <w:pPr>
              <w:pStyle w:val="vgutTableText"/>
            </w:pPr>
            <w:r w:rsidRPr="00FD10C5">
              <w:t>Создаётся преподавателем вручную или генерируется ИИ-тьютором</w:t>
            </w:r>
          </w:p>
        </w:tc>
      </w:tr>
      <w:tr w:rsidR="00FD10C5" w:rsidRPr="00FD10C5" w14:paraId="4618B655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FEDF486" w14:textId="77777777" w:rsidR="00FD10C5" w:rsidRPr="00FD10C5" w:rsidRDefault="00FD10C5" w:rsidP="00FD10C5">
            <w:pPr>
              <w:pStyle w:val="vgutTableText"/>
            </w:pPr>
            <w:r w:rsidRPr="00FD10C5">
              <w:t>Ответ ученика и результат проверки</w:t>
            </w:r>
          </w:p>
        </w:tc>
        <w:tc>
          <w:tcPr>
            <w:tcW w:w="4350" w:type="dxa"/>
            <w:noWrap/>
            <w:hideMark/>
          </w:tcPr>
          <w:p w14:paraId="26CA9DE9" w14:textId="77777777" w:rsidR="00FD10C5" w:rsidRPr="00FD10C5" w:rsidRDefault="00FD10C5" w:rsidP="00FD10C5">
            <w:pPr>
              <w:pStyle w:val="vgutTableText"/>
            </w:pPr>
            <w:r w:rsidRPr="00FD10C5">
              <w:t>Формируется системой при нажатии кнопки «Сдать результат»</w:t>
            </w:r>
          </w:p>
        </w:tc>
      </w:tr>
      <w:tr w:rsidR="00FD10C5" w:rsidRPr="00FD10C5" w14:paraId="4749505E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D17A7AE" w14:textId="77777777" w:rsidR="00FD10C5" w:rsidRPr="00FD10C5" w:rsidRDefault="00FD10C5" w:rsidP="00FD10C5">
            <w:pPr>
              <w:pStyle w:val="vgutTableText"/>
            </w:pPr>
            <w:r w:rsidRPr="00FD10C5">
              <w:t>Объяснение ошибки</w:t>
            </w:r>
          </w:p>
        </w:tc>
        <w:tc>
          <w:tcPr>
            <w:tcW w:w="4350" w:type="dxa"/>
            <w:noWrap/>
            <w:hideMark/>
          </w:tcPr>
          <w:p w14:paraId="4F889F05" w14:textId="77777777" w:rsidR="00FD10C5" w:rsidRPr="00FD10C5" w:rsidRDefault="00FD10C5" w:rsidP="00FD10C5">
            <w:pPr>
              <w:pStyle w:val="vgutTableText"/>
            </w:pPr>
            <w:r w:rsidRPr="00FD10C5">
              <w:t>Генерируется системой на основе эталона или ИИ</w:t>
            </w:r>
          </w:p>
        </w:tc>
      </w:tr>
      <w:tr w:rsidR="00FD10C5" w:rsidRPr="00FD10C5" w14:paraId="2C93E9A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629CFFE9" w14:textId="77777777" w:rsidR="00FD10C5" w:rsidRPr="00FD10C5" w:rsidRDefault="00FD10C5" w:rsidP="00FD10C5">
            <w:pPr>
              <w:pStyle w:val="vgutTableText"/>
            </w:pPr>
            <w:r w:rsidRPr="00FD10C5">
              <w:t>История занятий и успеваемости (все попытки, ошибки, оценки)</w:t>
            </w:r>
          </w:p>
        </w:tc>
        <w:tc>
          <w:tcPr>
            <w:tcW w:w="4350" w:type="dxa"/>
            <w:noWrap/>
            <w:hideMark/>
          </w:tcPr>
          <w:p w14:paraId="3C127EB6" w14:textId="77777777" w:rsidR="00FD10C5" w:rsidRPr="00FD10C5" w:rsidRDefault="00FD10C5" w:rsidP="00FD10C5">
            <w:pPr>
              <w:pStyle w:val="vgutTableText"/>
            </w:pPr>
            <w:r w:rsidRPr="00FD10C5">
              <w:t>Формируется системой автоматически при каждом действии ученика</w:t>
            </w:r>
          </w:p>
        </w:tc>
      </w:tr>
      <w:tr w:rsidR="00FD10C5" w:rsidRPr="00FD10C5" w14:paraId="67427B52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41769357" w14:textId="77777777" w:rsidR="00FD10C5" w:rsidRPr="00FD10C5" w:rsidRDefault="00FD10C5" w:rsidP="00FD10C5">
            <w:pPr>
              <w:pStyle w:val="vgutTableText"/>
            </w:pPr>
            <w:r w:rsidRPr="00FD10C5">
              <w:t>Статистика прогресса (графики, средний балл, слабые места)</w:t>
            </w:r>
          </w:p>
        </w:tc>
        <w:tc>
          <w:tcPr>
            <w:tcW w:w="4350" w:type="dxa"/>
            <w:noWrap/>
            <w:hideMark/>
          </w:tcPr>
          <w:p w14:paraId="7CFF3FE0" w14:textId="77777777" w:rsidR="00FD10C5" w:rsidRPr="00FD10C5" w:rsidRDefault="00FD10C5" w:rsidP="00FD10C5">
            <w:pPr>
              <w:pStyle w:val="vgutTableText"/>
            </w:pPr>
            <w:r w:rsidRPr="00FD10C5">
              <w:t>Агрегируется системой на основе истории выполнения</w:t>
            </w:r>
          </w:p>
        </w:tc>
      </w:tr>
      <w:tr w:rsidR="00FD10C5" w:rsidRPr="00FD10C5" w14:paraId="62A3BEA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7C81D7DF" w14:textId="77777777" w:rsidR="00FD10C5" w:rsidRPr="00FD10C5" w:rsidRDefault="00FD10C5" w:rsidP="00FD10C5">
            <w:pPr>
              <w:pStyle w:val="vgutTableText"/>
            </w:pPr>
            <w:r w:rsidRPr="00FD10C5">
              <w:t>Сообщения в чате преподаватель-ученик</w:t>
            </w:r>
          </w:p>
        </w:tc>
        <w:tc>
          <w:tcPr>
            <w:tcW w:w="4350" w:type="dxa"/>
            <w:noWrap/>
            <w:hideMark/>
          </w:tcPr>
          <w:p w14:paraId="1C43731C" w14:textId="77777777" w:rsidR="00FD10C5" w:rsidRPr="00FD10C5" w:rsidRDefault="00FD10C5" w:rsidP="00FD10C5">
            <w:pPr>
              <w:pStyle w:val="vgutTableText"/>
            </w:pPr>
            <w:r w:rsidRPr="00FD10C5">
              <w:t>Вводятся пользователями; сохраняются в истории занятия</w:t>
            </w:r>
          </w:p>
        </w:tc>
      </w:tr>
      <w:tr w:rsidR="00FD10C5" w:rsidRPr="00FD10C5" w14:paraId="4E9E7B81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ED50EF0" w14:textId="77777777" w:rsidR="00FD10C5" w:rsidRPr="00FD10C5" w:rsidRDefault="00FD10C5" w:rsidP="00FD10C5">
            <w:pPr>
              <w:pStyle w:val="vgutTableText"/>
            </w:pPr>
            <w:r w:rsidRPr="00FD10C5">
              <w:t>Сгенерированные ИИ задания и ответы</w:t>
            </w:r>
          </w:p>
        </w:tc>
        <w:tc>
          <w:tcPr>
            <w:tcW w:w="4350" w:type="dxa"/>
            <w:noWrap/>
            <w:hideMark/>
          </w:tcPr>
          <w:p w14:paraId="0EAAEEF9" w14:textId="77777777" w:rsidR="00FD10C5" w:rsidRPr="00FD10C5" w:rsidRDefault="00FD10C5" w:rsidP="00FD10C5">
            <w:pPr>
              <w:pStyle w:val="vgutTableText"/>
            </w:pPr>
            <w:r w:rsidRPr="00FD10C5">
              <w:t>Формируются через OpenAI API с локальным кэшированием</w:t>
            </w:r>
          </w:p>
        </w:tc>
      </w:tr>
      <w:tr w:rsidR="00FD10C5" w:rsidRPr="00FD10C5" w14:paraId="27C7E987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0F4F4C8" w14:textId="77777777" w:rsidR="00FD10C5" w:rsidRPr="00FD10C5" w:rsidRDefault="00FD10C5" w:rsidP="00FD10C5">
            <w:pPr>
              <w:pStyle w:val="vgutTableText"/>
            </w:pPr>
            <w:r w:rsidRPr="00FD10C5">
              <w:t>Настройки пользователя (язык, тема оформления)</w:t>
            </w:r>
          </w:p>
        </w:tc>
        <w:tc>
          <w:tcPr>
            <w:tcW w:w="4350" w:type="dxa"/>
            <w:noWrap/>
            <w:hideMark/>
          </w:tcPr>
          <w:p w14:paraId="405F6C3B" w14:textId="77777777" w:rsidR="00FD10C5" w:rsidRPr="00FD10C5" w:rsidRDefault="00FD10C5" w:rsidP="00FD10C5">
            <w:pPr>
              <w:pStyle w:val="vgutTableText"/>
            </w:pPr>
            <w:r w:rsidRPr="00FD10C5">
              <w:t>Указываются пользователем; хранятся в профиле</w:t>
            </w:r>
          </w:p>
        </w:tc>
      </w:tr>
      <w:tr w:rsidR="00FD10C5" w:rsidRPr="00FD10C5" w14:paraId="023DE3D5" w14:textId="77777777" w:rsidTr="00FD10C5">
        <w:trPr>
          <w:trHeight w:val="300"/>
        </w:trPr>
        <w:tc>
          <w:tcPr>
            <w:tcW w:w="5005" w:type="dxa"/>
            <w:noWrap/>
            <w:hideMark/>
          </w:tcPr>
          <w:p w14:paraId="3B56AE92" w14:textId="77777777" w:rsidR="00FD10C5" w:rsidRPr="00FD10C5" w:rsidRDefault="00FD10C5" w:rsidP="00FD10C5">
            <w:pPr>
              <w:pStyle w:val="vgutTableText"/>
            </w:pPr>
            <w:r w:rsidRPr="00FD10C5">
              <w:t>Согласие на обработку персональных данных</w:t>
            </w:r>
          </w:p>
        </w:tc>
        <w:tc>
          <w:tcPr>
            <w:tcW w:w="4350" w:type="dxa"/>
            <w:noWrap/>
            <w:hideMark/>
          </w:tcPr>
          <w:p w14:paraId="0773D84E" w14:textId="77777777" w:rsidR="00FD10C5" w:rsidRPr="00FD10C5" w:rsidRDefault="00FD10C5" w:rsidP="00FD10C5">
            <w:pPr>
              <w:pStyle w:val="vgutTableText"/>
            </w:pPr>
            <w:r w:rsidRPr="00FD10C5">
              <w:t>Запрашивается явным образом при регистрации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3A8A2056" w:rsidR="003C2AA6" w:rsidRDefault="003C2AA6" w:rsidP="003C2AA6">
      <w:r>
        <w:t xml:space="preserve">Основные риски представлены в таблице </w:t>
      </w:r>
      <w:r w:rsidR="00B84BEA">
        <w:t>3</w:t>
      </w:r>
      <w:r>
        <w:t>.</w:t>
      </w:r>
    </w:p>
    <w:p w14:paraId="3BC8BAAD" w14:textId="7DE38AED" w:rsidR="003C2AA6" w:rsidRPr="003C2AA6" w:rsidRDefault="003C2AA6" w:rsidP="003C2AA6">
      <w:pPr>
        <w:pStyle w:val="vgutTableName"/>
      </w:pPr>
      <w:r>
        <w:t xml:space="preserve">Таблица </w:t>
      </w:r>
      <w:r w:rsidR="00B84BEA">
        <w:t>3</w:t>
      </w:r>
      <w:r>
        <w:t xml:space="preserve"> – </w:t>
      </w:r>
      <w:r w:rsidR="004778EB">
        <w:t>О</w:t>
      </w:r>
      <w:r>
        <w:t>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51"/>
        <w:gridCol w:w="4804"/>
      </w:tblGrid>
      <w:tr w:rsidR="00E8722D" w:rsidRPr="00E8722D" w14:paraId="596DFB15" w14:textId="77777777" w:rsidTr="00E87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551" w:type="dxa"/>
            <w:noWrap/>
            <w:hideMark/>
          </w:tcPr>
          <w:p w14:paraId="0AFF6358" w14:textId="77777777" w:rsidR="00E8722D" w:rsidRPr="00E8722D" w:rsidRDefault="00E8722D" w:rsidP="00E8722D">
            <w:pPr>
              <w:pStyle w:val="vgutTableText"/>
            </w:pPr>
            <w:r w:rsidRPr="00E8722D">
              <w:t>Причина</w:t>
            </w:r>
          </w:p>
        </w:tc>
        <w:tc>
          <w:tcPr>
            <w:tcW w:w="4804" w:type="dxa"/>
            <w:noWrap/>
            <w:hideMark/>
          </w:tcPr>
          <w:p w14:paraId="0292EBD5" w14:textId="77777777" w:rsidR="00E8722D" w:rsidRPr="00E8722D" w:rsidRDefault="00E8722D" w:rsidP="00E8722D">
            <w:pPr>
              <w:pStyle w:val="vgutTableText"/>
            </w:pPr>
            <w:r w:rsidRPr="00E8722D">
              <w:t>Последствие</w:t>
            </w:r>
          </w:p>
        </w:tc>
      </w:tr>
      <w:tr w:rsidR="00E8722D" w:rsidRPr="00E8722D" w14:paraId="0C9229C0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6B463104" w14:textId="77777777" w:rsidR="00E8722D" w:rsidRPr="00E8722D" w:rsidRDefault="00E8722D" w:rsidP="00E8722D">
            <w:pPr>
              <w:pStyle w:val="vgutTableText"/>
            </w:pPr>
            <w:r w:rsidRPr="00E8722D">
              <w:t>Недостоверность химических реакций в базе (ошибки в формулах, условиях или продуктах)</w:t>
            </w:r>
          </w:p>
        </w:tc>
        <w:tc>
          <w:tcPr>
            <w:tcW w:w="4804" w:type="dxa"/>
            <w:noWrap/>
            <w:hideMark/>
          </w:tcPr>
          <w:p w14:paraId="7ED355DE" w14:textId="77777777" w:rsidR="00E8722D" w:rsidRPr="00E8722D" w:rsidRDefault="00E8722D" w:rsidP="00E8722D">
            <w:pPr>
              <w:pStyle w:val="vgutTableText"/>
            </w:pPr>
            <w:r w:rsidRPr="00E8722D">
              <w:t>Ученики усваивают неправильные знания, преподаватели теряют доверие к системе, снижается образовательная ценность</w:t>
            </w:r>
          </w:p>
        </w:tc>
      </w:tr>
      <w:tr w:rsidR="00E8722D" w:rsidRPr="00E8722D" w14:paraId="470EFD4B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5E586737" w14:textId="77777777" w:rsidR="00E8722D" w:rsidRPr="00E8722D" w:rsidRDefault="00E8722D" w:rsidP="00E8722D">
            <w:pPr>
              <w:pStyle w:val="vgutTableText"/>
            </w:pPr>
            <w:r w:rsidRPr="00E8722D">
              <w:t>Технический сбой во время урока (падение сервера, потеря соединения)</w:t>
            </w:r>
          </w:p>
        </w:tc>
        <w:tc>
          <w:tcPr>
            <w:tcW w:w="4804" w:type="dxa"/>
            <w:noWrap/>
            <w:hideMark/>
          </w:tcPr>
          <w:p w14:paraId="007C993A" w14:textId="77777777" w:rsidR="00E8722D" w:rsidRPr="00E8722D" w:rsidRDefault="00E8722D" w:rsidP="00E8722D">
            <w:pPr>
              <w:pStyle w:val="vgutTableText"/>
            </w:pPr>
            <w:r w:rsidRPr="00E8722D">
              <w:t>Срыв занятия, потеря времени, недовольство преподавателя и учеников, снижение репутации системы</w:t>
            </w:r>
          </w:p>
        </w:tc>
      </w:tr>
      <w:tr w:rsidR="00E8722D" w:rsidRPr="00E8722D" w14:paraId="5170F1AF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2517FB11" w14:textId="77777777" w:rsidR="00E8722D" w:rsidRPr="00E8722D" w:rsidRDefault="00E8722D" w:rsidP="00E8722D">
            <w:pPr>
              <w:pStyle w:val="vgutTableText"/>
            </w:pPr>
            <w:r w:rsidRPr="00E8722D">
              <w:t>Низкая производительность на слабых устройствах старых компьютеров в школах</w:t>
            </w:r>
          </w:p>
        </w:tc>
        <w:tc>
          <w:tcPr>
            <w:tcW w:w="4804" w:type="dxa"/>
            <w:noWrap/>
            <w:hideMark/>
          </w:tcPr>
          <w:p w14:paraId="240791CB" w14:textId="77777777" w:rsidR="00E8722D" w:rsidRPr="00E8722D" w:rsidRDefault="00E8722D" w:rsidP="00E8722D">
            <w:pPr>
              <w:pStyle w:val="vgutTableText"/>
            </w:pPr>
            <w:r w:rsidRPr="00E8722D">
              <w:t>Невозможность использования в образовательных учреждениях с устаревшим парком техники, неравенство учеников</w:t>
            </w:r>
          </w:p>
        </w:tc>
      </w:tr>
      <w:tr w:rsidR="00E8722D" w:rsidRPr="00E8722D" w14:paraId="7CF5662B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74F4B7B7" w14:textId="77777777" w:rsidR="00E8722D" w:rsidRPr="00E8722D" w:rsidRDefault="00E8722D" w:rsidP="00E8722D">
            <w:pPr>
              <w:pStyle w:val="vgutTableText"/>
            </w:pPr>
            <w:r w:rsidRPr="00E8722D">
              <w:t>Некорректная проверка ответов ИИ (ложноположительные или ложноотрицательные результаты)</w:t>
            </w:r>
          </w:p>
        </w:tc>
        <w:tc>
          <w:tcPr>
            <w:tcW w:w="4804" w:type="dxa"/>
            <w:noWrap/>
            <w:hideMark/>
          </w:tcPr>
          <w:p w14:paraId="6B38CBF5" w14:textId="77777777" w:rsidR="00E8722D" w:rsidRPr="00E8722D" w:rsidRDefault="00E8722D" w:rsidP="00E8722D">
            <w:pPr>
              <w:pStyle w:val="vgutTableText"/>
            </w:pPr>
            <w:r w:rsidRPr="00E8722D">
              <w:t>Необъективная оценка знаний, демотивация учеников, конфликты с преподавателями</w:t>
            </w:r>
          </w:p>
        </w:tc>
      </w:tr>
      <w:tr w:rsidR="00E8722D" w:rsidRPr="00E8722D" w14:paraId="217F3115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6D5D7CAD" w14:textId="77777777" w:rsidR="00E8722D" w:rsidRPr="00E8722D" w:rsidRDefault="00E8722D" w:rsidP="00E8722D">
            <w:pPr>
              <w:pStyle w:val="vgutTableText"/>
            </w:pPr>
            <w:r w:rsidRPr="00E8722D">
              <w:t>Сопротивление преподавателей внедрению из-за сложности интерфейса или нежелания менять привычные методы</w:t>
            </w:r>
          </w:p>
        </w:tc>
        <w:tc>
          <w:tcPr>
            <w:tcW w:w="4804" w:type="dxa"/>
            <w:noWrap/>
            <w:hideMark/>
          </w:tcPr>
          <w:p w14:paraId="3684D8D5" w14:textId="77777777" w:rsidR="00E8722D" w:rsidRPr="00E8722D" w:rsidRDefault="00E8722D" w:rsidP="00E8722D">
            <w:pPr>
              <w:pStyle w:val="vgutTableText"/>
            </w:pPr>
            <w:r w:rsidRPr="00E8722D">
              <w:t>Низкое использование системы, неэффективное использование бюджета, недостижение образовательных целей</w:t>
            </w:r>
          </w:p>
        </w:tc>
      </w:tr>
      <w:tr w:rsidR="00E8722D" w:rsidRPr="00E8722D" w14:paraId="645A6CD8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278AB3F8" w14:textId="77777777" w:rsidR="00E8722D" w:rsidRPr="00E8722D" w:rsidRDefault="00E8722D" w:rsidP="00E8722D">
            <w:pPr>
              <w:pStyle w:val="vgutTableText"/>
            </w:pPr>
            <w:r w:rsidRPr="00E8722D">
              <w:t>Утечка персональных данных учеников (ФИО, результаты, прогресс) при компрометации базы данных</w:t>
            </w:r>
          </w:p>
        </w:tc>
        <w:tc>
          <w:tcPr>
            <w:tcW w:w="4804" w:type="dxa"/>
            <w:noWrap/>
            <w:hideMark/>
          </w:tcPr>
          <w:p w14:paraId="0F26F38F" w14:textId="77777777" w:rsidR="00E8722D" w:rsidRPr="00E8722D" w:rsidRDefault="00E8722D" w:rsidP="00E8722D">
            <w:pPr>
              <w:pStyle w:val="vgutTableText"/>
            </w:pPr>
            <w:r w:rsidRPr="00E8722D">
              <w:t>Юридические последствия по 152-ФЗ, репутационный ущерб для учебного заведения и разработчика</w:t>
            </w:r>
          </w:p>
        </w:tc>
      </w:tr>
      <w:tr w:rsidR="00E8722D" w:rsidRPr="00E8722D" w14:paraId="5DF3E9B1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7C0E87A3" w14:textId="77777777" w:rsidR="00E8722D" w:rsidRPr="00E8722D" w:rsidRDefault="00E8722D" w:rsidP="00E8722D">
            <w:pPr>
              <w:pStyle w:val="vgutTableText"/>
            </w:pPr>
            <w:r w:rsidRPr="00E8722D">
              <w:t>Зависимость от внешнего сервиса OpenAI API (изменение тарифов, ограничение доступа, сбои)</w:t>
            </w:r>
          </w:p>
        </w:tc>
        <w:tc>
          <w:tcPr>
            <w:tcW w:w="4804" w:type="dxa"/>
            <w:noWrap/>
            <w:hideMark/>
          </w:tcPr>
          <w:p w14:paraId="54766B01" w14:textId="77777777" w:rsidR="00E8722D" w:rsidRPr="00E8722D" w:rsidRDefault="00E8722D" w:rsidP="00E8722D">
            <w:pPr>
              <w:pStyle w:val="vgutTableText"/>
            </w:pPr>
            <w:r w:rsidRPr="00E8722D">
              <w:t>Неработоспособность ИИ-функций (генерация заданий, проверка ответов) до восстановления доступа</w:t>
            </w:r>
          </w:p>
        </w:tc>
      </w:tr>
      <w:tr w:rsidR="00E8722D" w:rsidRPr="00E8722D" w14:paraId="67E91413" w14:textId="77777777" w:rsidTr="00E8722D">
        <w:trPr>
          <w:trHeight w:val="300"/>
        </w:trPr>
        <w:tc>
          <w:tcPr>
            <w:tcW w:w="4551" w:type="dxa"/>
            <w:noWrap/>
            <w:hideMark/>
          </w:tcPr>
          <w:p w14:paraId="71590D74" w14:textId="77777777" w:rsidR="00E8722D" w:rsidRPr="00E8722D" w:rsidRDefault="00E8722D" w:rsidP="00E8722D">
            <w:pPr>
              <w:pStyle w:val="vgutTableText"/>
            </w:pPr>
            <w:r w:rsidRPr="00E8722D">
              <w:t>Генерация ИИ некорректных или опасных заданий (не соответствующих программе или содержащих ошибки)</w:t>
            </w:r>
          </w:p>
        </w:tc>
        <w:tc>
          <w:tcPr>
            <w:tcW w:w="4804" w:type="dxa"/>
            <w:noWrap/>
            <w:hideMark/>
          </w:tcPr>
          <w:p w14:paraId="00661966" w14:textId="77777777" w:rsidR="00E8722D" w:rsidRPr="00E8722D" w:rsidRDefault="00E8722D" w:rsidP="00E8722D">
            <w:pPr>
              <w:pStyle w:val="vgutTableText"/>
            </w:pPr>
            <w:r w:rsidRPr="00E8722D">
              <w:t>Преподавание неверного материала, риск травматизма в реальной лаборатории при переносе ошибок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42C6893F" w14:textId="77777777" w:rsidR="005C6256" w:rsidRPr="005C6256" w:rsidRDefault="005C6256" w:rsidP="005C6256">
      <w:r w:rsidRPr="005C6256">
        <w:t xml:space="preserve">Система обрабатывает чувствительные данные двух видов: персональные данные пользователей (ФИО, </w:t>
      </w:r>
      <w:proofErr w:type="spellStart"/>
      <w:r w:rsidRPr="005C6256">
        <w:t>email</w:t>
      </w:r>
      <w:proofErr w:type="spellEnd"/>
      <w:r w:rsidRPr="005C6256">
        <w:t>, класс, контакты) и учебные данные (результаты выполнения заданий, прогресс, история ошибок). В совокупности эти данные позволяют составить полный профиль успеваемости ученика.</w:t>
      </w:r>
    </w:p>
    <w:p w14:paraId="558C1964" w14:textId="77777777" w:rsidR="005C6256" w:rsidRPr="005C6256" w:rsidRDefault="005C6256" w:rsidP="005C6256">
      <w:r w:rsidRPr="005C6256">
        <w:t>Потенциальным вредом является возможность дискриминации учеников на основе их результатов или некорректной оценки со стороны ИИ. Преподаватель остаётся ответственным за итоговую оценку, система предоставляет лишь рекомендательный инструмент.</w:t>
      </w:r>
    </w:p>
    <w:p w14:paraId="7AB6F38E" w14:textId="77777777" w:rsidR="005C6256" w:rsidRPr="005C6256" w:rsidRDefault="005C6256" w:rsidP="005C6256">
      <w:r w:rsidRPr="005C6256">
        <w:t>Правовые ограничения, применимые к системе:</w:t>
      </w:r>
    </w:p>
    <w:p w14:paraId="57AA93CF" w14:textId="77777777" w:rsidR="005C6256" w:rsidRPr="005C6256" w:rsidRDefault="005C6256" w:rsidP="005C6256">
      <w:pPr>
        <w:pStyle w:val="a0"/>
      </w:pPr>
      <w:r w:rsidRPr="005C6256">
        <w:t>обязательное получение согласия родителей на обработку персональных данных несовершеннолетних учеников до начала использования системы;</w:t>
      </w:r>
    </w:p>
    <w:p w14:paraId="45F5448A" w14:textId="77777777" w:rsidR="005C6256" w:rsidRPr="005C6256" w:rsidRDefault="005C6256" w:rsidP="005C6256">
      <w:pPr>
        <w:pStyle w:val="a0"/>
      </w:pPr>
      <w:r w:rsidRPr="005C6256">
        <w:t>соответствие требованиям Федерального закона № 152-ФЗ «О персональных данных»;</w:t>
      </w:r>
    </w:p>
    <w:p w14:paraId="6D5341E4" w14:textId="77777777" w:rsidR="005C6256" w:rsidRPr="005C6256" w:rsidRDefault="005C6256" w:rsidP="005C6256">
      <w:pPr>
        <w:pStyle w:val="a0"/>
      </w:pPr>
      <w:r w:rsidRPr="005C6256">
        <w:t>соответствие федеральным государственным образовательным стандартам (ФГОС) для использования в образовательном процессе;</w:t>
      </w:r>
    </w:p>
    <w:p w14:paraId="2E13A6EA" w14:textId="77777777" w:rsidR="005C6256" w:rsidRPr="005C6256" w:rsidRDefault="005C6256" w:rsidP="005C6256">
      <w:pPr>
        <w:pStyle w:val="a0"/>
      </w:pPr>
      <w:r w:rsidRPr="005C6256">
        <w:t>обеспечение права пользователя на доступ к своим данным, их изменение и удаление по запросу;</w:t>
      </w:r>
    </w:p>
    <w:p w14:paraId="42F725D1" w14:textId="77777777" w:rsidR="005C6256" w:rsidRPr="005C6256" w:rsidRDefault="005C6256" w:rsidP="005C6256">
      <w:pPr>
        <w:pStyle w:val="a0"/>
      </w:pPr>
      <w:r w:rsidRPr="005C6256">
        <w:t>соблюдение лицензионных условий OpenAI API при использовании ИИ-функций;</w:t>
      </w:r>
    </w:p>
    <w:p w14:paraId="1E728F5B" w14:textId="77777777" w:rsidR="005C6256" w:rsidRPr="005C6256" w:rsidRDefault="005C6256" w:rsidP="005C6256">
      <w:pPr>
        <w:pStyle w:val="a0"/>
      </w:pPr>
      <w:r w:rsidRPr="005C6256">
        <w:t>ограничение доступа к результатам других учеников (каждый видит только свои результаты).</w:t>
      </w:r>
    </w:p>
    <w:p w14:paraId="797A3755" w14:textId="155B4DB0" w:rsidR="003C2AA6" w:rsidRDefault="003C2AA6" w:rsidP="005C6256">
      <w:pPr>
        <w:pStyle w:val="a0"/>
        <w:numPr>
          <w:ilvl w:val="0"/>
          <w:numId w:val="0"/>
        </w:numPr>
        <w:ind w:left="851"/>
      </w:pP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1D466538" w:rsidR="00B84BEA" w:rsidRDefault="009763BB" w:rsidP="00B84BEA">
      <w:r>
        <w:t>Пер</w:t>
      </w:r>
      <w:r w:rsidR="004778EB">
        <w:t>вичные требования представлены в таблице 4.</w:t>
      </w:r>
    </w:p>
    <w:p w14:paraId="64A2A01D" w14:textId="10D2D1C3" w:rsidR="004778EB" w:rsidRPr="00B84BEA" w:rsidRDefault="004778EB" w:rsidP="004778EB">
      <w:pPr>
        <w:pStyle w:val="vgutTableName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37"/>
        <w:gridCol w:w="5618"/>
      </w:tblGrid>
      <w:tr w:rsidR="00A74CD8" w:rsidRPr="00A74CD8" w14:paraId="5088C13D" w14:textId="77777777" w:rsidTr="00A7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737" w:type="dxa"/>
            <w:noWrap/>
            <w:hideMark/>
          </w:tcPr>
          <w:p w14:paraId="00D58D58" w14:textId="77777777" w:rsidR="00A74CD8" w:rsidRPr="00A74CD8" w:rsidRDefault="00A74CD8" w:rsidP="00A74CD8">
            <w:pPr>
              <w:pStyle w:val="vgutTableText"/>
            </w:pPr>
            <w:r w:rsidRPr="00A74CD8">
              <w:t>Требование</w:t>
            </w:r>
          </w:p>
        </w:tc>
        <w:tc>
          <w:tcPr>
            <w:tcW w:w="5618" w:type="dxa"/>
            <w:noWrap/>
            <w:hideMark/>
          </w:tcPr>
          <w:p w14:paraId="1B9C26CA" w14:textId="77777777" w:rsidR="00A74CD8" w:rsidRPr="00A74CD8" w:rsidRDefault="00A74CD8" w:rsidP="00A74CD8">
            <w:pPr>
              <w:pStyle w:val="vgutTableText"/>
            </w:pPr>
            <w:r w:rsidRPr="00A74CD8">
              <w:t>Критерий проверки</w:t>
            </w:r>
          </w:p>
        </w:tc>
      </w:tr>
      <w:tr w:rsidR="00A74CD8" w:rsidRPr="00A74CD8" w14:paraId="23676CD8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296A2CCC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позволять преподавателю выдавать ученикам реагенты и оборудование из общего каталога</w:t>
            </w:r>
          </w:p>
        </w:tc>
        <w:tc>
          <w:tcPr>
            <w:tcW w:w="5618" w:type="dxa"/>
            <w:noWrap/>
            <w:hideMark/>
          </w:tcPr>
          <w:p w14:paraId="694551FE" w14:textId="77777777" w:rsidR="00A74CD8" w:rsidRPr="00A74CD8" w:rsidRDefault="00A74CD8" w:rsidP="00A74CD8">
            <w:pPr>
              <w:pStyle w:val="vgutTableText"/>
            </w:pPr>
            <w:r w:rsidRPr="00A74CD8">
              <w:t>Выбранный преподавателем реагент появляется на рабочем поле ученика не позднее чем через 1 секунду после выдачи</w:t>
            </w:r>
          </w:p>
        </w:tc>
      </w:tr>
      <w:tr w:rsidR="00A74CD8" w:rsidRPr="00A74CD8" w14:paraId="289A71F8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51C75FB4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отображать у ученика задание, отправленное преподавателем</w:t>
            </w:r>
          </w:p>
        </w:tc>
        <w:tc>
          <w:tcPr>
            <w:tcW w:w="5618" w:type="dxa"/>
            <w:noWrap/>
            <w:hideMark/>
          </w:tcPr>
          <w:p w14:paraId="68AF4FEF" w14:textId="77777777" w:rsidR="00A74CD8" w:rsidRPr="00A74CD8" w:rsidRDefault="00A74CD8" w:rsidP="00A74CD8">
            <w:pPr>
              <w:pStyle w:val="vgutTableText"/>
            </w:pPr>
            <w:r w:rsidRPr="00A74CD8">
              <w:t>Текст задания отображается у всех активных учеников в течение 2 секунд после отправки; шрифт не менее 16 пунктов</w:t>
            </w:r>
          </w:p>
        </w:tc>
      </w:tr>
      <w:tr w:rsidR="00A74CD8" w:rsidRPr="00A74CD8" w14:paraId="6344C6DE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48131162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симулировать химическую реакцию при смешивании реагентов учеником</w:t>
            </w:r>
          </w:p>
        </w:tc>
        <w:tc>
          <w:tcPr>
            <w:tcW w:w="5618" w:type="dxa"/>
            <w:noWrap/>
            <w:hideMark/>
          </w:tcPr>
          <w:p w14:paraId="1E8EB1B9" w14:textId="77777777" w:rsidR="00A74CD8" w:rsidRPr="00A74CD8" w:rsidRDefault="00A74CD8" w:rsidP="00A74CD8">
            <w:pPr>
              <w:pStyle w:val="vgutTableText"/>
            </w:pPr>
            <w:r w:rsidRPr="00A74CD8">
              <w:t>Визуальный результат реакции (изменение цвета, выделение газа, образование осадка) соответствует ожидаемому по химической формуле в 100% проверенных случаев</w:t>
            </w:r>
          </w:p>
        </w:tc>
      </w:tr>
      <w:tr w:rsidR="00A74CD8" w:rsidRPr="00A74CD8" w14:paraId="7B49B7B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608E297C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проверять ответ ученика и выдавать результат</w:t>
            </w:r>
          </w:p>
        </w:tc>
        <w:tc>
          <w:tcPr>
            <w:tcW w:w="5618" w:type="dxa"/>
            <w:noWrap/>
            <w:hideMark/>
          </w:tcPr>
          <w:p w14:paraId="48DA5708" w14:textId="77777777" w:rsidR="00A74CD8" w:rsidRPr="00A74CD8" w:rsidRDefault="00A74CD8" w:rsidP="00A74CD8">
            <w:pPr>
              <w:pStyle w:val="vgutTableText"/>
            </w:pPr>
            <w:r w:rsidRPr="00A74CD8">
              <w:t>Результат проверки (</w:t>
            </w:r>
            <w:proofErr w:type="gramStart"/>
            <w:r w:rsidRPr="00A74CD8">
              <w:t>верно</w:t>
            </w:r>
            <w:proofErr w:type="gramEnd"/>
            <w:r w:rsidRPr="00A74CD8">
              <w:t>/неверно) выводится на экран ученика не позднее чем через 3 секунды после отправки ответа</w:t>
            </w:r>
          </w:p>
        </w:tc>
      </w:tr>
      <w:tr w:rsidR="00A74CD8" w:rsidRPr="00A74CD8" w14:paraId="3E99556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56196083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предоставлять объяснение ошибки при неверном ответе</w:t>
            </w:r>
          </w:p>
        </w:tc>
        <w:tc>
          <w:tcPr>
            <w:tcW w:w="5618" w:type="dxa"/>
            <w:noWrap/>
            <w:hideMark/>
          </w:tcPr>
          <w:p w14:paraId="26985FA0" w14:textId="77777777" w:rsidR="00A74CD8" w:rsidRPr="00A74CD8" w:rsidRDefault="00A74CD8" w:rsidP="00A74CD8">
            <w:pPr>
              <w:pStyle w:val="vgutTableText"/>
            </w:pPr>
            <w:r w:rsidRPr="00A74CD8">
              <w:t>Текст объяснения содержит указание на правильный ответ или алгоритм решения; объём не более 300 символов</w:t>
            </w:r>
          </w:p>
        </w:tc>
      </w:tr>
      <w:tr w:rsidR="00A74CD8" w:rsidRPr="00A74CD8" w14:paraId="576F522A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1B6DB61F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генерировать задания через ИИ в автономном режиме</w:t>
            </w:r>
          </w:p>
        </w:tc>
        <w:tc>
          <w:tcPr>
            <w:tcW w:w="5618" w:type="dxa"/>
            <w:noWrap/>
            <w:hideMark/>
          </w:tcPr>
          <w:p w14:paraId="5AF0801A" w14:textId="77777777" w:rsidR="00A74CD8" w:rsidRPr="00A74CD8" w:rsidRDefault="00A74CD8" w:rsidP="00A74CD8">
            <w:pPr>
              <w:pStyle w:val="vgutTableText"/>
            </w:pPr>
            <w:r w:rsidRPr="00A74CD8">
              <w:t>Сгенерированное задание соответствует выбранной теме и уровню сложности; повторяемость заданий для разных учеников не превышает 5% на одной теме</w:t>
            </w:r>
          </w:p>
        </w:tc>
      </w:tr>
      <w:tr w:rsidR="00A74CD8" w:rsidRPr="00A74CD8" w14:paraId="4914731F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64B00499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синхронизировать состояние занятия между преподавателем и учениками в реальном времени</w:t>
            </w:r>
          </w:p>
        </w:tc>
        <w:tc>
          <w:tcPr>
            <w:tcW w:w="5618" w:type="dxa"/>
            <w:noWrap/>
            <w:hideMark/>
          </w:tcPr>
          <w:p w14:paraId="4FAD5EA3" w14:textId="77777777" w:rsidR="00A74CD8" w:rsidRPr="00A74CD8" w:rsidRDefault="00A74CD8" w:rsidP="00A74CD8">
            <w:pPr>
              <w:pStyle w:val="vgutTableText"/>
            </w:pPr>
            <w:r w:rsidRPr="00A74CD8">
              <w:t>Изменение, внесённое преподавателем (выдача реагентов, отправка задания), отображается у учеников не позднее чем через 2 секунды при стабильном соединении</w:t>
            </w:r>
          </w:p>
        </w:tc>
      </w:tr>
      <w:tr w:rsidR="00A74CD8" w:rsidRPr="00A74CD8" w14:paraId="4E75AD4C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30915949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строить график успеваемости ученика на основе его результатов</w:t>
            </w:r>
          </w:p>
        </w:tc>
        <w:tc>
          <w:tcPr>
            <w:tcW w:w="5618" w:type="dxa"/>
            <w:noWrap/>
            <w:hideMark/>
          </w:tcPr>
          <w:p w14:paraId="531B0402" w14:textId="77777777" w:rsidR="00A74CD8" w:rsidRPr="00A74CD8" w:rsidRDefault="00A74CD8" w:rsidP="00A74CD8">
            <w:pPr>
              <w:pStyle w:val="vgutTableText"/>
            </w:pPr>
            <w:r w:rsidRPr="00A74CD8">
              <w:t>График отображает динамику правильных и неправильных ответов по темам; система определяет не менее 3 слабых мест на основе частоты ошибок</w:t>
            </w:r>
          </w:p>
        </w:tc>
      </w:tr>
      <w:tr w:rsidR="00A74CD8" w:rsidRPr="00A74CD8" w14:paraId="2943DB20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13861E05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обеспечивать восстановление состояния ученика при кратковременном разрыве соединения</w:t>
            </w:r>
          </w:p>
        </w:tc>
        <w:tc>
          <w:tcPr>
            <w:tcW w:w="5618" w:type="dxa"/>
            <w:noWrap/>
            <w:hideMark/>
          </w:tcPr>
          <w:p w14:paraId="1B3A5E64" w14:textId="77777777" w:rsidR="00A74CD8" w:rsidRPr="00A74CD8" w:rsidRDefault="00A74CD8" w:rsidP="00A74CD8">
            <w:pPr>
              <w:pStyle w:val="vgutTableText"/>
            </w:pPr>
            <w:r w:rsidRPr="00A74CD8">
              <w:t>При восстановлении соединения в течение 30 секунд ученик получает актуальную версию задания без потери внесённых изменений</w:t>
            </w:r>
          </w:p>
        </w:tc>
      </w:tr>
      <w:tr w:rsidR="00A74CD8" w:rsidRPr="00A74CD8" w14:paraId="6E7D9704" w14:textId="77777777" w:rsidTr="00A74CD8">
        <w:trPr>
          <w:trHeight w:val="300"/>
        </w:trPr>
        <w:tc>
          <w:tcPr>
            <w:tcW w:w="3737" w:type="dxa"/>
            <w:noWrap/>
            <w:hideMark/>
          </w:tcPr>
          <w:p w14:paraId="2B3A2854" w14:textId="77777777" w:rsidR="00A74CD8" w:rsidRPr="00A74CD8" w:rsidRDefault="00A74CD8" w:rsidP="00A74CD8">
            <w:pPr>
              <w:pStyle w:val="vgutTableText"/>
            </w:pPr>
            <w:r w:rsidRPr="00A74CD8">
              <w:t>Система должна сохранять историю занятий и результатов в профиле пользователя</w:t>
            </w:r>
          </w:p>
        </w:tc>
        <w:tc>
          <w:tcPr>
            <w:tcW w:w="5618" w:type="dxa"/>
            <w:noWrap/>
            <w:hideMark/>
          </w:tcPr>
          <w:p w14:paraId="7129DFDA" w14:textId="77777777" w:rsidR="00A74CD8" w:rsidRPr="00A74CD8" w:rsidRDefault="00A74CD8" w:rsidP="00A74CD8">
            <w:pPr>
              <w:pStyle w:val="vgutTableText"/>
            </w:pPr>
            <w:r w:rsidRPr="00A74CD8">
              <w:t>История доступна для просмотра преподавателем и учеником в любое время; все занятия за последние 12 месяцев сохраняются</w:t>
            </w:r>
          </w:p>
        </w:tc>
      </w:tr>
    </w:tbl>
    <w:p w14:paraId="6A71D61D" w14:textId="77777777" w:rsidR="00DC3ACD" w:rsidRPr="00DC3ACD" w:rsidRDefault="00DC3ACD" w:rsidP="00E63643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323A" w14:textId="77777777" w:rsidR="00EF0C54" w:rsidRDefault="00EF0C54">
      <w:pPr>
        <w:spacing w:before="0" w:line="240" w:lineRule="auto"/>
      </w:pPr>
      <w:r>
        <w:separator/>
      </w:r>
    </w:p>
  </w:endnote>
  <w:endnote w:type="continuationSeparator" w:id="0">
    <w:p w14:paraId="340F2FC8" w14:textId="77777777" w:rsidR="00EF0C54" w:rsidRDefault="00EF0C54">
      <w:pPr>
        <w:spacing w:before="0" w:line="240" w:lineRule="auto"/>
      </w:pPr>
      <w:r>
        <w:continuationSeparator/>
      </w:r>
    </w:p>
  </w:endnote>
  <w:endnote w:type="continuationNotice" w:id="1">
    <w:p w14:paraId="7817D1BC" w14:textId="77777777" w:rsidR="00EF0C54" w:rsidRDefault="00EF0C5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E422" w14:textId="77777777" w:rsidR="00EF0C54" w:rsidRDefault="00EF0C54" w:rsidP="00990EAC">
      <w:pPr>
        <w:spacing w:before="0" w:line="240" w:lineRule="auto"/>
      </w:pPr>
      <w:r>
        <w:separator/>
      </w:r>
    </w:p>
  </w:footnote>
  <w:footnote w:type="continuationSeparator" w:id="0">
    <w:p w14:paraId="5DD9A679" w14:textId="77777777" w:rsidR="00EF0C54" w:rsidRDefault="00EF0C54" w:rsidP="00990EAC">
      <w:pPr>
        <w:spacing w:before="0" w:line="240" w:lineRule="auto"/>
      </w:pPr>
      <w:r>
        <w:continuationSeparator/>
      </w:r>
    </w:p>
  </w:footnote>
  <w:footnote w:type="continuationNotice" w:id="1">
    <w:p w14:paraId="4AB50B09" w14:textId="77777777" w:rsidR="00EF0C54" w:rsidRDefault="00EF0C5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552360C3"/>
    <w:multiLevelType w:val="multilevel"/>
    <w:tmpl w:val="435454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 Light" w:eastAsia="Yu Gothic Light" w:hAnsi="Yu Gothic Light" w:cs="Times New Roman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72">
    <w:abstractNumId w:val="3"/>
  </w:num>
  <w:num w:numId="2" w16cid:durableId="1006177869">
    <w:abstractNumId w:val="0"/>
  </w:num>
  <w:num w:numId="3" w16cid:durableId="625550405">
    <w:abstractNumId w:val="4"/>
  </w:num>
  <w:num w:numId="4" w16cid:durableId="860316468">
    <w:abstractNumId w:val="1"/>
  </w:num>
  <w:num w:numId="5" w16cid:durableId="1488279012">
    <w:abstractNumId w:val="2"/>
  </w:num>
  <w:num w:numId="6" w16cid:durableId="191774330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36B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778EB"/>
    <w:rsid w:val="0048416D"/>
    <w:rsid w:val="004A0E13"/>
    <w:rsid w:val="004A1529"/>
    <w:rsid w:val="004A2469"/>
    <w:rsid w:val="004A34C3"/>
    <w:rsid w:val="004A5C6F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C6256"/>
    <w:rsid w:val="005D1749"/>
    <w:rsid w:val="005D1D9F"/>
    <w:rsid w:val="005D4ECA"/>
    <w:rsid w:val="005E38E8"/>
    <w:rsid w:val="005E7941"/>
    <w:rsid w:val="005F0877"/>
    <w:rsid w:val="005F0B98"/>
    <w:rsid w:val="005F35C3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5259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763BB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C6C10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74CD8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A84"/>
    <w:rsid w:val="00BB41FD"/>
    <w:rsid w:val="00BB45F2"/>
    <w:rsid w:val="00BB53DA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6062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3643"/>
    <w:rsid w:val="00E666EA"/>
    <w:rsid w:val="00E66B48"/>
    <w:rsid w:val="00E74087"/>
    <w:rsid w:val="00E75FC7"/>
    <w:rsid w:val="00E80984"/>
    <w:rsid w:val="00E828F1"/>
    <w:rsid w:val="00E85CEA"/>
    <w:rsid w:val="00E8690C"/>
    <w:rsid w:val="00E8722D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0C54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1D14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10C5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331</TotalTime>
  <Pages>10</Pages>
  <Words>2075</Words>
  <Characters>11831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Валерия Гордеева</cp:lastModifiedBy>
  <cp:revision>31</cp:revision>
  <cp:lastPrinted>2025-04-03T08:40:00Z</cp:lastPrinted>
  <dcterms:created xsi:type="dcterms:W3CDTF">2025-09-10T15:45:00Z</dcterms:created>
  <dcterms:modified xsi:type="dcterms:W3CDTF">2026-09-09T20:04:00Z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